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187" w:type="dxa"/>
        <w:tblLayout w:type="fixed"/>
        <w:tblCellMar>
          <w:left w:w="360" w:type="dxa"/>
          <w:right w:w="360" w:type="dxa"/>
        </w:tblCellMar>
        <w:tblLook w:val="0600" w:firstRow="0" w:lastRow="0" w:firstColumn="0" w:lastColumn="0" w:noHBand="1" w:noVBand="1"/>
      </w:tblPr>
      <w:tblGrid>
        <w:gridCol w:w="1710"/>
        <w:gridCol w:w="3195"/>
        <w:gridCol w:w="6282"/>
      </w:tblGrid>
      <w:tr w:rsidR="00DD12AF" w:rsidTr="00A75179">
        <w:tc>
          <w:tcPr>
            <w:tcW w:w="1710" w:type="dxa"/>
          </w:tcPr>
          <w:p w:rsidR="00DD12AF" w:rsidRDefault="002F59E2" w:rsidP="008F5C41">
            <w:pPr>
              <w:ind w:left="720" w:hanging="720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628650" cy="546735"/>
                  <wp:effectExtent l="0" t="0" r="0" b="5715"/>
                  <wp:docPr id="1" name="Imagem 1" descr="Uma imagem contendo edifíc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200px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dxa"/>
            <w:vAlign w:val="center"/>
          </w:tcPr>
          <w:p w:rsidR="00DD12AF" w:rsidRPr="00890BF9" w:rsidRDefault="008F5C41" w:rsidP="002C3D28">
            <w:pPr>
              <w:pStyle w:val="Subttulo"/>
              <w:rPr>
                <w:b/>
              </w:rPr>
            </w:pPr>
            <w:r>
              <w:rPr>
                <w:b/>
                <w:lang w:bidi="pt-BR"/>
              </w:rPr>
              <w:t>Dimension</w:t>
            </w:r>
            <w:r w:rsidR="00DD12AF" w:rsidRPr="00890BF9">
              <w:rPr>
                <w:b/>
                <w:lang w:bidi="pt-BR"/>
              </w:rPr>
              <w:t xml:space="preserve"> </w:t>
            </w:r>
          </w:p>
          <w:p w:rsidR="002F59E2" w:rsidRPr="002F59E2" w:rsidRDefault="00890BF9" w:rsidP="002F59E2">
            <w:pPr>
              <w:pStyle w:val="Ttulo"/>
              <w:rPr>
                <w:lang w:bidi="pt-BR"/>
              </w:rPr>
            </w:pPr>
            <w:r w:rsidRPr="00890BF9">
              <w:rPr>
                <w:sz w:val="28"/>
                <w:lang w:bidi="pt-BR"/>
              </w:rPr>
              <w:t>+55 21 9 9824-7833 (Whats app)</w:t>
            </w:r>
          </w:p>
        </w:tc>
        <w:tc>
          <w:tcPr>
            <w:tcW w:w="6282" w:type="dxa"/>
          </w:tcPr>
          <w:p w:rsidR="00DD12AF" w:rsidRDefault="00DD12AF" w:rsidP="005155E9"/>
        </w:tc>
      </w:tr>
      <w:tr w:rsidR="00DD12AF" w:rsidTr="00A75179">
        <w:trPr>
          <w:trHeight w:val="7668"/>
        </w:trPr>
        <w:tc>
          <w:tcPr>
            <w:tcW w:w="4905" w:type="dxa"/>
            <w:gridSpan w:val="2"/>
          </w:tcPr>
          <w:p w:rsidR="00DD12AF" w:rsidRDefault="00DD12AF" w:rsidP="005155E9"/>
        </w:tc>
        <w:tc>
          <w:tcPr>
            <w:tcW w:w="6282" w:type="dxa"/>
          </w:tcPr>
          <w:p w:rsidR="00DD12AF" w:rsidRDefault="00DD12AF" w:rsidP="005155E9"/>
        </w:tc>
      </w:tr>
      <w:tr w:rsidR="00DD12AF" w:rsidTr="00A75179">
        <w:trPr>
          <w:trHeight w:val="4860"/>
        </w:trPr>
        <w:tc>
          <w:tcPr>
            <w:tcW w:w="4905" w:type="dxa"/>
            <w:gridSpan w:val="2"/>
          </w:tcPr>
          <w:p w:rsidR="00B82BB3" w:rsidRDefault="002F59E2" w:rsidP="00B82BB3">
            <w:pPr>
              <w:pStyle w:val="Ttulodendicedeautoridades"/>
            </w:pPr>
            <w:r>
              <w:t>SURPREENDA-SE</w:t>
            </w:r>
          </w:p>
          <w:sdt>
            <w:sdtPr>
              <w:rPr>
                <w:lang w:eastAsia="en-US"/>
              </w:rPr>
              <w:id w:val="637916864"/>
              <w:placeholder>
                <w:docPart w:val="49075AAE4FFD405BAE5C9DFBCC696D8C"/>
              </w:placeholder>
              <w:temporary/>
              <w:showingPlcHdr/>
              <w15:appearance w15:val="hidden"/>
            </w:sdtPr>
            <w:sdtEndPr/>
            <w:sdtContent>
              <w:p w:rsidR="00B82BB3" w:rsidRDefault="00B82BB3" w:rsidP="00B82BB3">
                <w:pPr>
                  <w:pStyle w:val="Sumrio1"/>
                  <w:rPr>
                    <w:lang w:eastAsia="en-US"/>
                  </w:rPr>
                </w:pPr>
                <w:r w:rsidRPr="00953B3A">
                  <w:rPr>
                    <w:lang w:bidi="pt-BR"/>
                  </w:rPr>
                  <w:t>pág. 2</w:t>
                </w:r>
              </w:p>
            </w:sdtContent>
          </w:sdt>
          <w:p w:rsidR="00B82BB3" w:rsidRDefault="002F59E2" w:rsidP="00B82BB3">
            <w:pPr>
              <w:pStyle w:val="Sumrio2"/>
              <w:rPr>
                <w:lang w:eastAsia="en-US"/>
              </w:rPr>
            </w:pPr>
            <w:r>
              <w:rPr>
                <w:lang w:eastAsia="en-US"/>
              </w:rPr>
              <w:t xml:space="preserve">O primeiro sistema de análise, contagem e planejamento de contagens de Pontos de Função FREEWARE e com disponibilização de dashboards, públicos para a comunidade e privados para os </w:t>
            </w:r>
            <w:r w:rsidR="00D55573">
              <w:rPr>
                <w:lang w:eastAsia="en-US"/>
              </w:rPr>
              <w:t>participantes</w:t>
            </w:r>
            <w:r>
              <w:rPr>
                <w:lang w:eastAsia="en-US"/>
              </w:rPr>
              <w:t xml:space="preserve"> do ecossistema</w:t>
            </w:r>
          </w:p>
          <w:sdt>
            <w:sdtPr>
              <w:rPr>
                <w:lang w:eastAsia="en-US"/>
              </w:rPr>
              <w:id w:val="14196464"/>
              <w:placeholder>
                <w:docPart w:val="5E0637A461064A1993AB05C4EE8C0901"/>
              </w:placeholder>
              <w:temporary/>
              <w:showingPlcHdr/>
              <w15:appearance w15:val="hidden"/>
            </w:sdtPr>
            <w:sdtEndPr/>
            <w:sdtContent>
              <w:p w:rsidR="00B82BB3" w:rsidRDefault="00B82BB3" w:rsidP="00B82BB3">
                <w:pPr>
                  <w:pStyle w:val="Sumrio1"/>
                  <w:rPr>
                    <w:lang w:eastAsia="en-US"/>
                  </w:rPr>
                </w:pPr>
                <w:r w:rsidRPr="00953B3A">
                  <w:rPr>
                    <w:lang w:bidi="pt-BR"/>
                  </w:rPr>
                  <w:t>pág. 3</w:t>
                </w:r>
              </w:p>
            </w:sdtContent>
          </w:sdt>
          <w:p w:rsidR="00B82BB3" w:rsidRDefault="002F59E2" w:rsidP="00B82BB3">
            <w:pPr>
              <w:pStyle w:val="Sumrio2"/>
              <w:rPr>
                <w:lang w:eastAsia="en-US"/>
              </w:rPr>
            </w:pPr>
            <w:r>
              <w:rPr>
                <w:lang w:eastAsia="en-US"/>
              </w:rPr>
              <w:t>Integramos a comunidade envolvida com a análise: Auditores Externos e Internos, Validadores, Analistas, Diretores, sejam eles Contratantes ou Contratados</w:t>
            </w:r>
          </w:p>
          <w:sdt>
            <w:sdtPr>
              <w:rPr>
                <w:lang w:eastAsia="en-US"/>
              </w:rPr>
              <w:id w:val="1847282345"/>
              <w:placeholder>
                <w:docPart w:val="B8033333088747F0945F51D34174D3E2"/>
              </w:placeholder>
              <w:temporary/>
              <w:showingPlcHdr/>
              <w15:appearance w15:val="hidden"/>
            </w:sdtPr>
            <w:sdtEndPr/>
            <w:sdtContent>
              <w:p w:rsidR="00B82BB3" w:rsidRDefault="00B82BB3" w:rsidP="00B82BB3">
                <w:pPr>
                  <w:pStyle w:val="Sumrio1"/>
                  <w:rPr>
                    <w:lang w:eastAsia="en-US"/>
                  </w:rPr>
                </w:pPr>
                <w:r w:rsidRPr="00953B3A">
                  <w:rPr>
                    <w:lang w:bidi="pt-BR"/>
                  </w:rPr>
                  <w:t>pág. 4</w:t>
                </w:r>
              </w:p>
            </w:sdtContent>
          </w:sdt>
          <w:p w:rsidR="00DD12AF" w:rsidRDefault="002F59E2" w:rsidP="00B82BB3">
            <w:pPr>
              <w:pStyle w:val="Sumrio2"/>
            </w:pPr>
            <w:r>
              <w:rPr>
                <w:lang w:eastAsia="en-US"/>
              </w:rPr>
              <w:t>Analise, planeje, gerencie e fature.</w:t>
            </w:r>
          </w:p>
        </w:tc>
        <w:tc>
          <w:tcPr>
            <w:tcW w:w="6282" w:type="dxa"/>
          </w:tcPr>
          <w:p w:rsidR="00DD12AF" w:rsidRDefault="00DD12AF" w:rsidP="005155E9"/>
        </w:tc>
      </w:tr>
    </w:tbl>
    <w:p w:rsidR="005155E9" w:rsidRPr="00DD12AF" w:rsidRDefault="005155E9" w:rsidP="00DD12AF">
      <w:pPr>
        <w:pStyle w:val="SemEspaamento"/>
      </w:pPr>
    </w:p>
    <w:p w:rsidR="00261604" w:rsidRPr="00DD12AF" w:rsidRDefault="00261604" w:rsidP="00DD12AF">
      <w:pPr>
        <w:pStyle w:val="SemEspaamento"/>
        <w:sectPr w:rsidR="00261604" w:rsidRPr="00DD12AF" w:rsidSect="00A75179">
          <w:headerReference w:type="default" r:id="rId12"/>
          <w:footerReference w:type="even" r:id="rId13"/>
          <w:footerReference w:type="default" r:id="rId14"/>
          <w:pgSz w:w="11906" w:h="16838" w:code="9"/>
          <w:pgMar w:top="360" w:right="360" w:bottom="360" w:left="360" w:header="720" w:footer="360" w:gutter="0"/>
          <w:cols w:space="720"/>
          <w:docGrid w:linePitch="360"/>
        </w:sect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351"/>
        <w:gridCol w:w="4808"/>
        <w:gridCol w:w="857"/>
        <w:gridCol w:w="267"/>
        <w:gridCol w:w="4552"/>
        <w:gridCol w:w="351"/>
      </w:tblGrid>
      <w:tr w:rsidR="002C3D28" w:rsidTr="002C3D28">
        <w:trPr>
          <w:trHeight w:val="6147"/>
        </w:trPr>
        <w:tc>
          <w:tcPr>
            <w:tcW w:w="360" w:type="dxa"/>
          </w:tcPr>
          <w:p w:rsidR="002C3D28" w:rsidRDefault="002C3D28" w:rsidP="002C3D28"/>
        </w:tc>
        <w:tc>
          <w:tcPr>
            <w:tcW w:w="4950" w:type="dxa"/>
          </w:tcPr>
          <w:p w:rsidR="002C3D28" w:rsidRDefault="002C3D28" w:rsidP="002C3D28"/>
        </w:tc>
        <w:tc>
          <w:tcPr>
            <w:tcW w:w="900" w:type="dxa"/>
          </w:tcPr>
          <w:p w:rsidR="002C3D28" w:rsidRDefault="002C3D28" w:rsidP="002C3D28"/>
        </w:tc>
        <w:tc>
          <w:tcPr>
            <w:tcW w:w="270" w:type="dxa"/>
            <w:vMerge w:val="restart"/>
          </w:tcPr>
          <w:p w:rsidR="002C3D28" w:rsidRDefault="002C3D28" w:rsidP="002C3D28">
            <w:pPr>
              <w:pStyle w:val="Normalemteladefundoescura"/>
            </w:pPr>
          </w:p>
        </w:tc>
        <w:tc>
          <w:tcPr>
            <w:tcW w:w="4680" w:type="dxa"/>
            <w:vMerge w:val="restart"/>
          </w:tcPr>
          <w:p w:rsidR="002C3D28" w:rsidRPr="00F50966" w:rsidRDefault="00D55573" w:rsidP="002C3D28">
            <w:pPr>
              <w:pStyle w:val="Ttulo1"/>
            </w:pPr>
            <w:r>
              <w:t>INTERATIVIDADE</w:t>
            </w:r>
          </w:p>
          <w:p w:rsidR="002C3D28" w:rsidRDefault="00D646DF" w:rsidP="00D646DF">
            <w:pPr>
              <w:pStyle w:val="Normalemteladefundoescura"/>
            </w:pPr>
            <w:r>
              <w:t>O Sistema foi desenvolvido de forma a apresentar-se mais humanizado. Você configura suas informações pessoais de acordo com as necessidades.</w:t>
            </w:r>
          </w:p>
          <w:p w:rsidR="00D646DF" w:rsidRDefault="00D646DF" w:rsidP="00D646DF">
            <w:pPr>
              <w:pStyle w:val="Normalemteladefundoescura"/>
            </w:pPr>
            <w:r>
              <w:t>Podem ser inseridas qualificações técnicas para que em um futuro breve possamos disponibilizar em forma de currículos e aproveitar os perfis para anúncios junto aos contratantes, sejam Fábricas de Software e/ou Órgãos que necessitam de consultorias.</w:t>
            </w:r>
          </w:p>
          <w:p w:rsidR="00D646DF" w:rsidRDefault="00D646DF" w:rsidP="00D646DF">
            <w:pPr>
              <w:pStyle w:val="Normalemteladefundoescura"/>
            </w:pPr>
            <w:r>
              <w:t>Um mesmo perfil pode trabalhar em várias Empresas, com o mesmo login e funções diferenciadas. O sistema é altamente flexível</w:t>
            </w:r>
            <w:r w:rsidR="00BB636A">
              <w:t>.</w:t>
            </w:r>
          </w:p>
          <w:p w:rsidR="00BB636A" w:rsidRDefault="00BB636A" w:rsidP="00D646DF">
            <w:pPr>
              <w:pStyle w:val="Normalemteladefundoescura"/>
            </w:pPr>
            <w:r>
              <w:t>Você gerencia Fornecedores e Auditorias de contagem, independentes e com usuários para cada um. As análises são visualizadas apenas pelos perfis adequados, isto auxilia em prováveis disputas durante a fiscalização das análises para o faturamento.</w:t>
            </w:r>
          </w:p>
          <w:p w:rsidR="00BB636A" w:rsidRDefault="00BB636A" w:rsidP="00D646DF">
            <w:pPr>
              <w:pStyle w:val="Normalemteladefundoescura"/>
            </w:pPr>
            <w:r>
              <w:t>E por falar nisso, disponibilizamos um arquivo .ZIP contendo todas as informações de suas análises no momento do faturamento, e um relatório exclusivo com todas as contagens.</w:t>
            </w:r>
          </w:p>
          <w:p w:rsidR="00D646DF" w:rsidRDefault="00D646DF" w:rsidP="00D646DF">
            <w:pPr>
              <w:pStyle w:val="Normalemteladefundoescura"/>
            </w:pPr>
          </w:p>
        </w:tc>
        <w:tc>
          <w:tcPr>
            <w:tcW w:w="360" w:type="dxa"/>
            <w:vMerge w:val="restart"/>
          </w:tcPr>
          <w:p w:rsidR="002C3D28" w:rsidRDefault="002C3D28" w:rsidP="002C3D28">
            <w:pPr>
              <w:pStyle w:val="Normalemteladefundoescura"/>
            </w:pPr>
          </w:p>
        </w:tc>
      </w:tr>
      <w:tr w:rsidR="002C3D28" w:rsidTr="002C3D28">
        <w:trPr>
          <w:trHeight w:val="2880"/>
        </w:trPr>
        <w:tc>
          <w:tcPr>
            <w:tcW w:w="360" w:type="dxa"/>
          </w:tcPr>
          <w:p w:rsidR="002C3D28" w:rsidRDefault="002C3D28" w:rsidP="002C3D28"/>
        </w:tc>
        <w:tc>
          <w:tcPr>
            <w:tcW w:w="4950" w:type="dxa"/>
            <w:vMerge w:val="restart"/>
          </w:tcPr>
          <w:p w:rsidR="002C3D28" w:rsidRDefault="00D646DF" w:rsidP="002C3D28">
            <w:pPr>
              <w:pStyle w:val="Ttulo1"/>
            </w:pPr>
            <w:r>
              <w:t>CUSTOMIZAÇÕES AVANÇADAS</w:t>
            </w:r>
          </w:p>
          <w:p w:rsidR="002C3D28" w:rsidRDefault="00D646DF" w:rsidP="00D646DF">
            <w:r>
              <w:t>Um bom sistema deve permitir configurações desde as mais básicas às mais avançadas, e co</w:t>
            </w:r>
            <w:r w:rsidR="006E19FD">
              <w:t>nosco</w:t>
            </w:r>
            <w:r>
              <w:t xml:space="preserve"> não é diferente.</w:t>
            </w:r>
          </w:p>
          <w:p w:rsidR="00D646DF" w:rsidRDefault="00D646DF" w:rsidP="00D646DF">
            <w:r>
              <w:t>Nosso lema é contribuir para a comunidade de métricas de software. Aqui você configura tudo que é possível, seu processo de desenvolvimento,</w:t>
            </w:r>
            <w:r w:rsidR="006E19FD">
              <w:t xml:space="preserve"> e até mesmo </w:t>
            </w:r>
            <w:r>
              <w:t>seus prazos de execução de tarefas.</w:t>
            </w:r>
          </w:p>
          <w:p w:rsidR="00D646DF" w:rsidRDefault="00D646DF" w:rsidP="00D646DF">
            <w:r>
              <w:t>O sistema vem com os Roteiros do SISP, desde o 2.1 à última versão, entretanto não há limites para cadastro de roteiros. E você pode configurar roteiros exclusivos, tanto para fornecedores quanto para clientes.</w:t>
            </w:r>
          </w:p>
          <w:p w:rsidR="00D646DF" w:rsidRDefault="00BB636A" w:rsidP="00D646DF">
            <w:r>
              <w:t>Você personaliza a forma de visualização das análises na listagem principal e ainda pode definir atributos de PÚBLICA e PRIVADA, avançando mais ainda em termos de confidencialidade.</w:t>
            </w:r>
          </w:p>
          <w:p w:rsidR="00BB636A" w:rsidRDefault="00BB636A" w:rsidP="00D646DF">
            <w:r>
              <w:t>O sistema permite a gestão de Turmas de Treinamento, Roteiros, Clientes, Contratos, Projetos, Fornecedores, Usuários, Alunos, enfim, é uma infinidade de recursos disponíveis. Solicite seu cadastro e aproveite que o licenciamento é FREEWARE!!!</w:t>
            </w:r>
          </w:p>
        </w:tc>
        <w:tc>
          <w:tcPr>
            <w:tcW w:w="900" w:type="dxa"/>
          </w:tcPr>
          <w:p w:rsidR="002C3D28" w:rsidRDefault="002C3D28" w:rsidP="002C3D28"/>
        </w:tc>
        <w:tc>
          <w:tcPr>
            <w:tcW w:w="270" w:type="dxa"/>
            <w:vMerge/>
          </w:tcPr>
          <w:p w:rsidR="002C3D28" w:rsidRDefault="002C3D28" w:rsidP="002C3D28"/>
        </w:tc>
        <w:tc>
          <w:tcPr>
            <w:tcW w:w="4680" w:type="dxa"/>
            <w:vMerge/>
          </w:tcPr>
          <w:p w:rsidR="002C3D28" w:rsidRDefault="002C3D28" w:rsidP="002C3D28"/>
        </w:tc>
        <w:tc>
          <w:tcPr>
            <w:tcW w:w="360" w:type="dxa"/>
            <w:vMerge/>
          </w:tcPr>
          <w:p w:rsidR="002C3D28" w:rsidRDefault="002C3D28" w:rsidP="002C3D28"/>
        </w:tc>
      </w:tr>
      <w:tr w:rsidR="002C3D28" w:rsidTr="00B82BB3">
        <w:trPr>
          <w:trHeight w:val="5130"/>
        </w:trPr>
        <w:tc>
          <w:tcPr>
            <w:tcW w:w="360" w:type="dxa"/>
          </w:tcPr>
          <w:p w:rsidR="002C3D28" w:rsidRDefault="002C3D28" w:rsidP="002C3D28"/>
        </w:tc>
        <w:tc>
          <w:tcPr>
            <w:tcW w:w="4950" w:type="dxa"/>
            <w:vMerge/>
          </w:tcPr>
          <w:p w:rsidR="002C3D28" w:rsidRDefault="002C3D28" w:rsidP="002C3D28"/>
        </w:tc>
        <w:tc>
          <w:tcPr>
            <w:tcW w:w="900" w:type="dxa"/>
          </w:tcPr>
          <w:p w:rsidR="002C3D28" w:rsidRDefault="002C3D28" w:rsidP="002C3D28"/>
        </w:tc>
        <w:tc>
          <w:tcPr>
            <w:tcW w:w="5310" w:type="dxa"/>
            <w:gridSpan w:val="3"/>
          </w:tcPr>
          <w:p w:rsidR="002C3D28" w:rsidRDefault="002C3D28" w:rsidP="002C3D28"/>
        </w:tc>
      </w:tr>
    </w:tbl>
    <w:p w:rsidR="005155E9" w:rsidRDefault="005155E9" w:rsidP="00B82BB3">
      <w:pPr>
        <w:pStyle w:val="SemEspaamento"/>
      </w:pPr>
    </w:p>
    <w:p w:rsidR="00261604" w:rsidRDefault="00261604" w:rsidP="00B82BB3">
      <w:pPr>
        <w:pStyle w:val="SemEspaamento"/>
        <w:sectPr w:rsidR="00261604" w:rsidSect="00A75179">
          <w:headerReference w:type="default" r:id="rId15"/>
          <w:footerReference w:type="default" r:id="rId16"/>
          <w:pgSz w:w="11906" w:h="16838" w:code="9"/>
          <w:pgMar w:top="360" w:right="360" w:bottom="360" w:left="360" w:header="720" w:footer="360" w:gutter="0"/>
          <w:cols w:space="720"/>
          <w:docGrid w:linePitch="360"/>
        </w:sect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348"/>
        <w:gridCol w:w="4762"/>
        <w:gridCol w:w="843"/>
        <w:gridCol w:w="270"/>
        <w:gridCol w:w="4615"/>
        <w:gridCol w:w="348"/>
      </w:tblGrid>
      <w:tr w:rsidR="00B56903" w:rsidTr="002C3D28">
        <w:trPr>
          <w:trHeight w:val="4140"/>
        </w:trPr>
        <w:tc>
          <w:tcPr>
            <w:tcW w:w="360" w:type="dxa"/>
            <w:vMerge w:val="restart"/>
          </w:tcPr>
          <w:p w:rsidR="002C3D28" w:rsidRDefault="002C3D28" w:rsidP="00970DBA"/>
        </w:tc>
        <w:tc>
          <w:tcPr>
            <w:tcW w:w="4950" w:type="dxa"/>
            <w:vMerge w:val="restart"/>
          </w:tcPr>
          <w:p w:rsidR="002C3D28" w:rsidRDefault="002C3D28" w:rsidP="00970DBA"/>
        </w:tc>
        <w:tc>
          <w:tcPr>
            <w:tcW w:w="900" w:type="dxa"/>
            <w:vMerge w:val="restart"/>
          </w:tcPr>
          <w:p w:rsidR="002C3D28" w:rsidRDefault="002C3D28" w:rsidP="00970DBA"/>
        </w:tc>
        <w:tc>
          <w:tcPr>
            <w:tcW w:w="270" w:type="dxa"/>
          </w:tcPr>
          <w:p w:rsidR="002C3D28" w:rsidRDefault="002C3D28" w:rsidP="00970DBA">
            <w:pPr>
              <w:pStyle w:val="Normalemteladefundoescura"/>
            </w:pPr>
          </w:p>
        </w:tc>
        <w:tc>
          <w:tcPr>
            <w:tcW w:w="4680" w:type="dxa"/>
          </w:tcPr>
          <w:p w:rsidR="002C3D28" w:rsidRDefault="002C3D28" w:rsidP="002C3D28">
            <w:pPr>
              <w:pStyle w:val="Citao"/>
            </w:pPr>
          </w:p>
        </w:tc>
        <w:tc>
          <w:tcPr>
            <w:tcW w:w="360" w:type="dxa"/>
            <w:vMerge w:val="restart"/>
          </w:tcPr>
          <w:p w:rsidR="002C3D28" w:rsidRDefault="002C3D28" w:rsidP="00970DBA">
            <w:pPr>
              <w:pStyle w:val="Normalemteladefundoescura"/>
            </w:pPr>
          </w:p>
        </w:tc>
      </w:tr>
      <w:tr w:rsidR="00B56903" w:rsidTr="002C3D28">
        <w:trPr>
          <w:trHeight w:val="1791"/>
        </w:trPr>
        <w:tc>
          <w:tcPr>
            <w:tcW w:w="360" w:type="dxa"/>
            <w:vMerge/>
          </w:tcPr>
          <w:p w:rsidR="002C3D28" w:rsidRDefault="002C3D28" w:rsidP="00970DBA"/>
        </w:tc>
        <w:tc>
          <w:tcPr>
            <w:tcW w:w="4950" w:type="dxa"/>
            <w:vMerge/>
          </w:tcPr>
          <w:p w:rsidR="002C3D28" w:rsidRDefault="002C3D28" w:rsidP="00970DBA"/>
        </w:tc>
        <w:tc>
          <w:tcPr>
            <w:tcW w:w="900" w:type="dxa"/>
            <w:vMerge/>
          </w:tcPr>
          <w:p w:rsidR="002C3D28" w:rsidRDefault="002C3D28" w:rsidP="00970DBA"/>
        </w:tc>
        <w:tc>
          <w:tcPr>
            <w:tcW w:w="4950" w:type="dxa"/>
            <w:gridSpan w:val="2"/>
            <w:vMerge w:val="restart"/>
            <w:vAlign w:val="center"/>
          </w:tcPr>
          <w:p w:rsidR="002C3D28" w:rsidRPr="002C3D28" w:rsidRDefault="00B56903" w:rsidP="002C3D28">
            <w:pPr>
              <w:pStyle w:val="Citao"/>
            </w:pPr>
            <w:r>
              <w:t xml:space="preserve">“Controle absolutamente tudo, desde uma </w:t>
            </w:r>
            <w:r w:rsidR="00BE5F77">
              <w:t xml:space="preserve">simples </w:t>
            </w:r>
            <w:r>
              <w:t>análise até as suas baselines.”</w:t>
            </w:r>
          </w:p>
        </w:tc>
        <w:tc>
          <w:tcPr>
            <w:tcW w:w="360" w:type="dxa"/>
            <w:vMerge/>
          </w:tcPr>
          <w:p w:rsidR="002C3D28" w:rsidRDefault="002C3D28" w:rsidP="00970DBA">
            <w:pPr>
              <w:pStyle w:val="Normalemteladefundoescura"/>
            </w:pPr>
          </w:p>
        </w:tc>
      </w:tr>
      <w:tr w:rsidR="00B56903" w:rsidTr="009A5B01">
        <w:trPr>
          <w:trHeight w:val="3240"/>
        </w:trPr>
        <w:tc>
          <w:tcPr>
            <w:tcW w:w="360" w:type="dxa"/>
          </w:tcPr>
          <w:p w:rsidR="002C3D28" w:rsidRDefault="002C3D28" w:rsidP="00970DBA"/>
        </w:tc>
        <w:tc>
          <w:tcPr>
            <w:tcW w:w="4950" w:type="dxa"/>
            <w:vMerge w:val="restart"/>
          </w:tcPr>
          <w:p w:rsidR="002C3D28" w:rsidRDefault="006E19FD" w:rsidP="00970DBA">
            <w:pPr>
              <w:pStyle w:val="Ttulo1"/>
            </w:pPr>
            <w:r>
              <w:t>PROCESSO DE ELABORAÇÃO</w:t>
            </w:r>
          </w:p>
          <w:p w:rsidR="002C3D28" w:rsidRDefault="006E19FD" w:rsidP="006E19FD">
            <w:r>
              <w:t>Com um processo exclusivo e de simples utilização você acompanha a análise desde a criação (processo de elaboração) até o faturamento</w:t>
            </w:r>
            <w:r w:rsidR="00284217">
              <w:t>, incluindo por exemplo, resolução de conflitos de análise entre uma Fábrica de Software e uma Auditoria Externa.</w:t>
            </w:r>
          </w:p>
          <w:p w:rsidR="00284217" w:rsidRDefault="00284217" w:rsidP="006E19FD">
            <w:pPr>
              <w:rPr>
                <w:b/>
              </w:rPr>
            </w:pPr>
            <w:r w:rsidRPr="00BD4FC3">
              <w:rPr>
                <w:b/>
              </w:rPr>
              <w:t>E</w:t>
            </w:r>
            <w:r w:rsidR="00BD4FC3">
              <w:rPr>
                <w:b/>
              </w:rPr>
              <w:t xml:space="preserve"> as BASELINES?</w:t>
            </w:r>
          </w:p>
          <w:p w:rsidR="00BD4FC3" w:rsidRDefault="00BD4FC3" w:rsidP="006E19FD">
            <w:r>
              <w:t xml:space="preserve">Boa pergunta! Criamos automaticamente as Baselines, não se preocupe em ter que recontar todos os seus sistemas. Com a utilização do </w:t>
            </w:r>
            <w:r w:rsidR="008F5C41">
              <w:t>Dimension</w:t>
            </w:r>
            <w:r>
              <w:t>, você tem controle absolutamente de tudo, basta criar a Baseline que o sistema, à medida em que forem sendo cadastradas as contagens vai atualizando suas Baselines.</w:t>
            </w:r>
          </w:p>
          <w:p w:rsidR="00BD4FC3" w:rsidRDefault="00BD4FC3" w:rsidP="006E19FD">
            <w:pPr>
              <w:rPr>
                <w:b/>
              </w:rPr>
            </w:pPr>
            <w:r>
              <w:rPr>
                <w:b/>
              </w:rPr>
              <w:t>Mas eu gosto das minhas planilhas, o que faço?</w:t>
            </w:r>
          </w:p>
          <w:p w:rsidR="00453B83" w:rsidRDefault="00453B83" w:rsidP="006E19FD">
            <w:r>
              <w:t xml:space="preserve">O sistema permite que você faça </w:t>
            </w:r>
            <w:r w:rsidR="00F66E84">
              <w:t>sua análise depois exporte na formatação que desejar, tudo isto pode ser configurado*. Você não fica sem as informações de que necessita, apenas amplia o dinamismo do seu trabalho.</w:t>
            </w:r>
          </w:p>
          <w:p w:rsidR="00F66E84" w:rsidRPr="00453B83" w:rsidRDefault="00F66E84" w:rsidP="006E19FD">
            <w:r>
              <w:t xml:space="preserve">*Serviço cobrado à parte. Consulte os Termos &amp; Condições </w:t>
            </w:r>
            <w:hyperlink r:id="rId17" w:history="1">
              <w:r w:rsidRPr="002B3EDF">
                <w:rPr>
                  <w:rStyle w:val="Hyperlink"/>
                </w:rPr>
                <w:t>https://pfdimension.com.br</w:t>
              </w:r>
            </w:hyperlink>
            <w:r>
              <w:t xml:space="preserve"> </w:t>
            </w:r>
          </w:p>
        </w:tc>
        <w:tc>
          <w:tcPr>
            <w:tcW w:w="900" w:type="dxa"/>
          </w:tcPr>
          <w:p w:rsidR="002C3D28" w:rsidRDefault="002C3D28" w:rsidP="00970DBA"/>
        </w:tc>
        <w:tc>
          <w:tcPr>
            <w:tcW w:w="4950" w:type="dxa"/>
            <w:gridSpan w:val="2"/>
            <w:vMerge/>
          </w:tcPr>
          <w:p w:rsidR="002C3D28" w:rsidRDefault="002C3D28" w:rsidP="002C3D28">
            <w:pPr>
              <w:pStyle w:val="Citao"/>
            </w:pPr>
          </w:p>
        </w:tc>
        <w:tc>
          <w:tcPr>
            <w:tcW w:w="360" w:type="dxa"/>
            <w:vMerge/>
          </w:tcPr>
          <w:p w:rsidR="002C3D28" w:rsidRDefault="002C3D28" w:rsidP="00970DBA"/>
        </w:tc>
      </w:tr>
      <w:tr w:rsidR="00B56903" w:rsidTr="00970DBA">
        <w:trPr>
          <w:trHeight w:val="5130"/>
        </w:trPr>
        <w:tc>
          <w:tcPr>
            <w:tcW w:w="360" w:type="dxa"/>
          </w:tcPr>
          <w:p w:rsidR="002C3D28" w:rsidRDefault="002C3D28" w:rsidP="00970DBA"/>
        </w:tc>
        <w:tc>
          <w:tcPr>
            <w:tcW w:w="4950" w:type="dxa"/>
            <w:vMerge/>
          </w:tcPr>
          <w:p w:rsidR="002C3D28" w:rsidRDefault="002C3D28" w:rsidP="00970DBA"/>
        </w:tc>
        <w:tc>
          <w:tcPr>
            <w:tcW w:w="900" w:type="dxa"/>
          </w:tcPr>
          <w:p w:rsidR="002C3D28" w:rsidRDefault="002C3D28" w:rsidP="00970DBA"/>
        </w:tc>
        <w:tc>
          <w:tcPr>
            <w:tcW w:w="5310" w:type="dxa"/>
            <w:gridSpan w:val="3"/>
          </w:tcPr>
          <w:p w:rsidR="002C3D28" w:rsidRDefault="002C3D28" w:rsidP="002C3D28">
            <w:pPr>
              <w:pStyle w:val="Citao"/>
            </w:pPr>
          </w:p>
        </w:tc>
      </w:tr>
    </w:tbl>
    <w:p w:rsidR="00150DC1" w:rsidRDefault="00150DC1" w:rsidP="002C3D28">
      <w:pPr>
        <w:spacing w:before="0" w:after="0" w:line="240" w:lineRule="auto"/>
      </w:pPr>
    </w:p>
    <w:p w:rsidR="00261604" w:rsidRDefault="00261604" w:rsidP="002C3D28">
      <w:pPr>
        <w:pStyle w:val="SemEspaamento"/>
        <w:sectPr w:rsidR="00261604" w:rsidSect="00A75179">
          <w:headerReference w:type="default" r:id="rId18"/>
          <w:pgSz w:w="11906" w:h="16838" w:code="9"/>
          <w:pgMar w:top="360" w:right="360" w:bottom="360" w:left="360" w:header="720" w:footer="360" w:gutter="0"/>
          <w:cols w:space="720"/>
          <w:docGrid w:linePitch="360"/>
        </w:sect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4813"/>
        <w:gridCol w:w="439"/>
        <w:gridCol w:w="5934"/>
      </w:tblGrid>
      <w:tr w:rsidR="002C3D28" w:rsidRPr="002C3D28" w:rsidTr="002725D8">
        <w:trPr>
          <w:trHeight w:val="5931"/>
        </w:trPr>
        <w:tc>
          <w:tcPr>
            <w:tcW w:w="5040" w:type="dxa"/>
            <w:tcBorders>
              <w:bottom w:val="nil"/>
            </w:tcBorders>
          </w:tcPr>
          <w:p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450" w:type="dxa"/>
            <w:tcBorders>
              <w:bottom w:val="nil"/>
            </w:tcBorders>
          </w:tcPr>
          <w:p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6030" w:type="dxa"/>
            <w:vMerge w:val="restart"/>
          </w:tcPr>
          <w:p w:rsidR="002C3D28" w:rsidRDefault="00955F73" w:rsidP="002C3D28">
            <w:pPr>
              <w:pStyle w:val="Ttulo1"/>
              <w:rPr>
                <w:b w:val="0"/>
                <w:caps w:val="0"/>
                <w:color w:val="auto"/>
                <w:spacing w:val="0"/>
                <w:sz w:val="24"/>
                <w:szCs w:val="20"/>
              </w:rPr>
            </w:pPr>
            <w:r>
              <w:t>Tenha em mãos tudo que precisa</w:t>
            </w:r>
          </w:p>
          <w:p w:rsidR="002C3D28" w:rsidRDefault="00012B25" w:rsidP="00012B25">
            <w:r>
              <w:t>O sistema vem com um dashboard interativo com informações básicas para a tomada de decisões. Se você é uma Fábrica de Software e está cadastrado como um Fornecedor no sistema, o acesso é o mesmo.</w:t>
            </w:r>
          </w:p>
          <w:p w:rsidR="00012B25" w:rsidRDefault="00012B25" w:rsidP="00012B25">
            <w:r>
              <w:t>Visualize em que processo está sua análise, verifique junto aos analistas, gestores e fiscais. Agilize o seu faturamento e dê vazão ao fluxo de demandas da sua Fábrica.</w:t>
            </w:r>
          </w:p>
          <w:p w:rsidR="00012B25" w:rsidRDefault="00012B25" w:rsidP="00012B25">
            <w:r>
              <w:t>Por outro lado, se você é Contratante, visualize, compare, resolva disputas e aprove os faturamentos, tudo no sistema, tudo online.</w:t>
            </w:r>
          </w:p>
          <w:p w:rsidR="00012B25" w:rsidRDefault="00012B25" w:rsidP="00012B25">
            <w:r>
              <w:t>Todos os processos são monitorados através da geração de atividades para os envolvidos. O sistema disponibiliza uma barra de tarefas para integrar os participantes, com prazos que podem ser customizados de acordo com a necessidade de cada um.</w:t>
            </w:r>
          </w:p>
          <w:p w:rsidR="00012B25" w:rsidRDefault="00890BF9" w:rsidP="00012B25">
            <w:r>
              <w:t>Principais funcionalidades de administração e customização: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de Turmas de Treinamento;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de Fornecedores;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de Usuários e Alunos;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de Roteiros;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dos Fatores de Impacto (Itens de Roteiro);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de Clientes;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de Contratos;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de Projetos;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da Empresa (logomarca e configurações);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Gestão das Contagens</w:t>
            </w:r>
          </w:p>
          <w:p w:rsidR="00890BF9" w:rsidRDefault="00890BF9" w:rsidP="00890BF9">
            <w:pPr>
              <w:pStyle w:val="PargrafodaLista"/>
              <w:numPr>
                <w:ilvl w:val="1"/>
                <w:numId w:val="1"/>
              </w:numPr>
            </w:pPr>
            <w:r>
              <w:t>Configuração das Contagens</w:t>
            </w:r>
          </w:p>
          <w:p w:rsidR="00890BF9" w:rsidRDefault="00890BF9" w:rsidP="00890BF9">
            <w:pPr>
              <w:pStyle w:val="PargrafodaLista"/>
              <w:numPr>
                <w:ilvl w:val="2"/>
                <w:numId w:val="1"/>
              </w:numPr>
            </w:pPr>
            <w:r>
              <w:t>Processo e Fases de Desenvolvimento;</w:t>
            </w:r>
          </w:p>
          <w:p w:rsidR="00890BF9" w:rsidRDefault="00890BF9" w:rsidP="00890BF9">
            <w:pPr>
              <w:pStyle w:val="PargrafodaLista"/>
              <w:numPr>
                <w:ilvl w:val="2"/>
                <w:numId w:val="1"/>
              </w:numPr>
            </w:pPr>
            <w:r>
              <w:t>Atualização das Baselines;</w:t>
            </w:r>
          </w:p>
          <w:p w:rsidR="00890BF9" w:rsidRDefault="00890BF9" w:rsidP="00890BF9">
            <w:pPr>
              <w:pStyle w:val="PargrafodaLista"/>
              <w:numPr>
                <w:ilvl w:val="2"/>
                <w:numId w:val="1"/>
              </w:numPr>
            </w:pPr>
            <w:r>
              <w:t>Utilização de Fator Tecnologia;</w:t>
            </w:r>
          </w:p>
          <w:p w:rsidR="00890BF9" w:rsidRDefault="00890BF9" w:rsidP="00890BF9">
            <w:pPr>
              <w:pStyle w:val="PargrafodaLista"/>
              <w:numPr>
                <w:ilvl w:val="2"/>
                <w:numId w:val="1"/>
              </w:numPr>
            </w:pPr>
            <w:r>
              <w:t>Funções CRUD automáticas;</w:t>
            </w:r>
          </w:p>
          <w:p w:rsidR="00890BF9" w:rsidRDefault="00890BF9" w:rsidP="00890BF9">
            <w:pPr>
              <w:pStyle w:val="PargrafodaLista"/>
              <w:numPr>
                <w:ilvl w:val="2"/>
                <w:numId w:val="1"/>
              </w:numPr>
            </w:pPr>
            <w:r>
              <w:t>Produtividade de HH/PF</w:t>
            </w:r>
          </w:p>
          <w:p w:rsidR="00890BF9" w:rsidRDefault="00890BF9" w:rsidP="00890BF9">
            <w:pPr>
              <w:pStyle w:val="PargrafodaLista"/>
              <w:numPr>
                <w:ilvl w:val="2"/>
                <w:numId w:val="1"/>
              </w:numPr>
            </w:pPr>
            <w:r>
              <w:t>Processo de Validação Interna;</w:t>
            </w:r>
          </w:p>
          <w:p w:rsidR="00890BF9" w:rsidRDefault="00890BF9" w:rsidP="00890BF9">
            <w:pPr>
              <w:pStyle w:val="PargrafodaLista"/>
              <w:numPr>
                <w:ilvl w:val="2"/>
                <w:numId w:val="1"/>
              </w:numPr>
            </w:pPr>
            <w:r>
              <w:t>Visualização do Fiscal de Contrato.</w:t>
            </w:r>
          </w:p>
          <w:p w:rsidR="00890BF9" w:rsidRDefault="00890BF9" w:rsidP="00890BF9">
            <w:pPr>
              <w:pStyle w:val="PargrafodaLista"/>
              <w:numPr>
                <w:ilvl w:val="1"/>
                <w:numId w:val="1"/>
              </w:numPr>
            </w:pPr>
            <w:r>
              <w:t>Configuração dos Prazos das Tarefas;</w:t>
            </w:r>
          </w:p>
          <w:p w:rsidR="00890BF9" w:rsidRDefault="00890BF9" w:rsidP="00890BF9">
            <w:pPr>
              <w:pStyle w:val="PargrafodaLista"/>
              <w:numPr>
                <w:ilvl w:val="1"/>
                <w:numId w:val="1"/>
              </w:numPr>
            </w:pPr>
            <w:r>
              <w:t>Configuração do COCOMO II.2000;</w:t>
            </w:r>
          </w:p>
          <w:p w:rsidR="00890BF9" w:rsidRDefault="00890BF9" w:rsidP="00890BF9">
            <w:pPr>
              <w:pStyle w:val="PargrafodaLista"/>
              <w:numPr>
                <w:ilvl w:val="1"/>
                <w:numId w:val="1"/>
              </w:numPr>
            </w:pPr>
            <w:r>
              <w:t>Configuração das Linguagens de Programação;</w:t>
            </w:r>
          </w:p>
          <w:p w:rsidR="00890BF9" w:rsidRDefault="00890BF9" w:rsidP="00890BF9">
            <w:pPr>
              <w:pStyle w:val="PargrafodaLista"/>
              <w:numPr>
                <w:ilvl w:val="1"/>
                <w:numId w:val="1"/>
              </w:numPr>
            </w:pPr>
            <w:r>
              <w:t>Configuração dos Bancos de Dados;</w:t>
            </w:r>
          </w:p>
          <w:p w:rsidR="00890BF9" w:rsidRDefault="00890BF9" w:rsidP="00890BF9">
            <w:pPr>
              <w:pStyle w:val="PargrafodaLista"/>
              <w:numPr>
                <w:ilvl w:val="1"/>
                <w:numId w:val="1"/>
              </w:numPr>
            </w:pPr>
            <w:r>
              <w:t>Configuração das Informações Iniciais;</w:t>
            </w:r>
          </w:p>
          <w:p w:rsidR="00890BF9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Configuração e Personalização dos Relatórios;</w:t>
            </w:r>
          </w:p>
          <w:p w:rsidR="00012B25" w:rsidRPr="002C3D28" w:rsidRDefault="00890BF9" w:rsidP="00890BF9">
            <w:pPr>
              <w:pStyle w:val="PargrafodaLista"/>
              <w:numPr>
                <w:ilvl w:val="0"/>
                <w:numId w:val="1"/>
              </w:numPr>
            </w:pPr>
            <w:r>
              <w:t>E muito mais ... entre em contato conosco!!!</w:t>
            </w:r>
          </w:p>
        </w:tc>
      </w:tr>
      <w:tr w:rsidR="002C3D28" w:rsidRPr="002C3D28" w:rsidTr="002725D8">
        <w:trPr>
          <w:trHeight w:val="3240"/>
        </w:trPr>
        <w:tc>
          <w:tcPr>
            <w:tcW w:w="5040" w:type="dxa"/>
            <w:vMerge w:val="restart"/>
          </w:tcPr>
          <w:p w:rsidR="002C3D28" w:rsidRPr="002C3D28" w:rsidRDefault="002C3D28" w:rsidP="002C3D28"/>
        </w:tc>
        <w:tc>
          <w:tcPr>
            <w:tcW w:w="450" w:type="dxa"/>
          </w:tcPr>
          <w:p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6030" w:type="dxa"/>
            <w:vMerge/>
          </w:tcPr>
          <w:p w:rsidR="002C3D28" w:rsidRPr="002C3D28" w:rsidRDefault="002C3D28" w:rsidP="002C3D28">
            <w:pPr>
              <w:spacing w:before="0" w:after="0" w:line="240" w:lineRule="auto"/>
            </w:pPr>
          </w:p>
        </w:tc>
      </w:tr>
      <w:tr w:rsidR="002C3D28" w:rsidRPr="002C3D28" w:rsidTr="002C3D28">
        <w:trPr>
          <w:trHeight w:val="5139"/>
        </w:trPr>
        <w:tc>
          <w:tcPr>
            <w:tcW w:w="5040" w:type="dxa"/>
            <w:vMerge/>
          </w:tcPr>
          <w:p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450" w:type="dxa"/>
          </w:tcPr>
          <w:p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6030" w:type="dxa"/>
            <w:vMerge/>
          </w:tcPr>
          <w:p w:rsidR="002C3D28" w:rsidRPr="002C3D28" w:rsidRDefault="002C3D28" w:rsidP="002C3D28">
            <w:pPr>
              <w:spacing w:before="0" w:after="0" w:line="240" w:lineRule="auto"/>
              <w:rPr>
                <w:b/>
              </w:rPr>
            </w:pPr>
          </w:p>
        </w:tc>
      </w:tr>
    </w:tbl>
    <w:p w:rsidR="00150DC1" w:rsidRDefault="00150DC1" w:rsidP="002C3D28">
      <w:pPr>
        <w:pStyle w:val="SemEspaamento"/>
        <w:jc w:val="center"/>
      </w:pPr>
    </w:p>
    <w:sectPr w:rsidR="00150DC1" w:rsidSect="00A75179">
      <w:headerReference w:type="default" r:id="rId19"/>
      <w:pgSz w:w="11906" w:h="16838" w:code="9"/>
      <w:pgMar w:top="360" w:right="360" w:bottom="360" w:left="36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5A28" w:rsidRDefault="00EC5A28" w:rsidP="0040148B">
      <w:pPr>
        <w:spacing w:before="0" w:after="0" w:line="240" w:lineRule="auto"/>
      </w:pPr>
      <w:r>
        <w:separator/>
      </w:r>
    </w:p>
    <w:p w:rsidR="00EC5A28" w:rsidRDefault="00EC5A28"/>
  </w:endnote>
  <w:endnote w:type="continuationSeparator" w:id="0">
    <w:p w:rsidR="00EC5A28" w:rsidRDefault="00EC5A28" w:rsidP="0040148B">
      <w:pPr>
        <w:spacing w:before="0" w:after="0" w:line="240" w:lineRule="auto"/>
      </w:pPr>
      <w:r>
        <w:continuationSeparator/>
      </w:r>
    </w:p>
    <w:p w:rsidR="00EC5A28" w:rsidRDefault="00EC5A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6540051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40148B" w:rsidRDefault="0040148B" w:rsidP="00ED06D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pt-BR"/>
          </w:rPr>
          <w:fldChar w:fldCharType="begin"/>
        </w:r>
        <w:r>
          <w:rPr>
            <w:rStyle w:val="Nmerodepgina"/>
            <w:lang w:bidi="pt-BR"/>
          </w:rPr>
          <w:instrText xml:space="preserve"> PAGE </w:instrText>
        </w:r>
        <w:r>
          <w:rPr>
            <w:rStyle w:val="Nmerodepgina"/>
            <w:lang w:bidi="pt-BR"/>
          </w:rPr>
          <w:fldChar w:fldCharType="end"/>
        </w:r>
      </w:p>
    </w:sdtContent>
  </w:sdt>
  <w:p w:rsidR="0040148B" w:rsidRDefault="0040148B" w:rsidP="0040148B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148B" w:rsidRDefault="0040148B" w:rsidP="002C3D28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110302906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2C3D28" w:rsidRDefault="002C3D28" w:rsidP="00ED06D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pt-BR"/>
          </w:rPr>
          <w:fldChar w:fldCharType="begin"/>
        </w:r>
        <w:r>
          <w:rPr>
            <w:rStyle w:val="Nmerodepgina"/>
            <w:lang w:bidi="pt-BR"/>
          </w:rPr>
          <w:instrText xml:space="preserve"> PAGE </w:instrText>
        </w:r>
        <w:r>
          <w:rPr>
            <w:rStyle w:val="Nmerodepgina"/>
            <w:lang w:bidi="pt-BR"/>
          </w:rPr>
          <w:fldChar w:fldCharType="separate"/>
        </w:r>
        <w:r w:rsidR="00C4338A">
          <w:rPr>
            <w:rStyle w:val="Nmerodepgina"/>
            <w:noProof/>
            <w:lang w:bidi="pt-BR"/>
          </w:rPr>
          <w:t>3</w:t>
        </w:r>
        <w:r>
          <w:rPr>
            <w:rStyle w:val="Nmerodepgina"/>
            <w:lang w:bidi="pt-BR"/>
          </w:rPr>
          <w:fldChar w:fldCharType="end"/>
        </w:r>
      </w:p>
    </w:sdtContent>
  </w:sdt>
  <w:p w:rsidR="002C3D28" w:rsidRDefault="002C3D28" w:rsidP="0040148B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5A28" w:rsidRDefault="00EC5A28" w:rsidP="0040148B">
      <w:pPr>
        <w:spacing w:before="0" w:after="0" w:line="240" w:lineRule="auto"/>
      </w:pPr>
      <w:r>
        <w:separator/>
      </w:r>
    </w:p>
    <w:p w:rsidR="00EC5A28" w:rsidRDefault="00EC5A28"/>
  </w:footnote>
  <w:footnote w:type="continuationSeparator" w:id="0">
    <w:p w:rsidR="00EC5A28" w:rsidRDefault="00EC5A28" w:rsidP="0040148B">
      <w:pPr>
        <w:spacing w:before="0" w:after="0" w:line="240" w:lineRule="auto"/>
      </w:pPr>
      <w:r>
        <w:continuationSeparator/>
      </w:r>
    </w:p>
    <w:p w:rsidR="00EC5A28" w:rsidRDefault="00EC5A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1604" w:rsidRDefault="00261604">
    <w:pPr>
      <w:pStyle w:val="Cabealho"/>
    </w:pPr>
    <w:r>
      <w:rPr>
        <w:noProof/>
        <w:lang w:bidi="pt-B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F73553C" wp14:editId="6AB9ABEB">
              <wp:simplePos x="0" y="0"/>
              <wp:positionH relativeFrom="page">
                <wp:posOffset>222885</wp:posOffset>
              </wp:positionH>
              <wp:positionV relativeFrom="page">
                <wp:posOffset>448148</wp:posOffset>
              </wp:positionV>
              <wp:extent cx="7313930" cy="9633098"/>
              <wp:effectExtent l="0" t="0" r="3175" b="6350"/>
              <wp:wrapNone/>
              <wp:docPr id="3" name="Grupo 3" descr="Imagem de fundo e destaques com círculos e retângulo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3930" cy="9633098"/>
                        <a:chOff x="0" y="0"/>
                        <a:chExt cx="7313930" cy="9601200"/>
                      </a:xfrm>
                    </wpg:grpSpPr>
                    <wps:wsp>
                      <wps:cNvPr id="570" name="Retângulo 57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9" name="Grupo 79" descr="Gráfico de círculo" title="Gráfico de círculo"/>
                      <wpg:cNvGrpSpPr/>
                      <wpg:grpSpPr>
                        <a:xfrm>
                          <a:off x="800100" y="1066800"/>
                          <a:ext cx="6513830" cy="7220492"/>
                          <a:chOff x="-1616149" y="-420771"/>
                          <a:chExt cx="4718124" cy="5229626"/>
                        </a:xfrm>
                      </wpg:grpSpPr>
                      <wps:wsp>
                        <wps:cNvPr id="20" name="Oval 20"/>
                        <wps:cNvSpPr/>
                        <wps:spPr>
                          <a:xfrm>
                            <a:off x="-1172847" y="-420771"/>
                            <a:ext cx="3707311" cy="37072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2331720" y="4038600"/>
                            <a:ext cx="770255" cy="77025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57200" y="45720"/>
                            <a:ext cx="412339" cy="412339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 descr="funcionários trabalhando em laptop" title="funcionários trabalhando em laptop"/>
                        <wps:cNvSpPr/>
                        <wps:spPr>
                          <a:xfrm>
                            <a:off x="-1024230" y="-272155"/>
                            <a:ext cx="3450744" cy="3450724"/>
                          </a:xfrm>
                          <a:prstGeom prst="ellipse">
                            <a:avLst/>
                          </a:prstGeom>
                          <a:blipFill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  <a14:imgEffect>
                                        <a14:brightnessContrast bright="2000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 l="-34484" t="-815" r="-21673" b="-2283"/>
                            </a:stretch>
                          </a:blip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468880" y="3535680"/>
                            <a:ext cx="125095" cy="12509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 31"/>
                        <wps:cNvSpPr/>
                        <wps:spPr>
                          <a:xfrm>
                            <a:off x="732002" y="3477107"/>
                            <a:ext cx="1207345" cy="12073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949374" y="3680931"/>
                            <a:ext cx="780313" cy="7804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264920" y="2407920"/>
                            <a:ext cx="1757045" cy="1757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026920" y="0"/>
                            <a:ext cx="1035685" cy="10356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1616149" y="446543"/>
                            <a:ext cx="281482" cy="28148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6AE68" id="Grupo 3" o:spid="_x0000_s1026" alt="Imagem de fundo e destaques com círculos e retângulos" style="position:absolute;margin-left:17.55pt;margin-top:35.3pt;width:575.9pt;height:758.5pt;z-index:251659264;mso-width-percent:942;mso-position-horizontal-relative:page;mso-position-vertical-relative:page;mso-width-percent:942" coordsize="73139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">
              <v:rect id="Retângulo 57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" fillcolor="#323e4f [2415]" stroked="f" strokeweight="1pt"/>
              <v:group id="Grupo 79" o:spid="_x0000_s1028" alt="Gráfico de círculo" style="position:absolute;left:8001;top:10668;width:65138;height:72204" coordorigin="-16161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oval id="Oval 20" o:spid="_x0000_s1029" style="position:absolute;left:-11728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t3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" filled="f" strokecolor="#c0f400 [3204]" strokeweight="1pt">
                  <v:stroke joinstyle="miter"/>
                </v:oval>
                <v:oval id="Oval 21" o:spid="_x0000_s1030" style="position:absolute;left:23317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" fillcolor="#05d74d [3205]" stroked="f" strokeweight="1pt">
                  <v:stroke joinstyle="miter"/>
                </v:oval>
                <v:oval id="Oval 22" o:spid="_x0000_s1031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" fillcolor="#2f3342 [3206]" stroked="f" strokeweight="1pt">
                  <v:stroke joinstyle="miter"/>
                </v:oval>
                <v:oval id="Oval 23" o:spid="_x0000_s1032" alt="funcionários trabalhando em laptop" style="position:absolute;left:-10242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" stroked="f" strokeweight="1pt">
                  <v:fill r:id="rId3" o:title="funcionários trabalhando em laptop" recolor="t" rotate="t" type="frame"/>
                  <v:stroke joinstyle="miter"/>
                </v:oval>
                <v:oval id="Oval 24" o:spid="_x0000_s1033" style="position:absolute;left:24688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" fillcolor="#2f3342 [3206]" stroked="f" strokeweight="1pt">
                  <v:stroke joinstyle="miter"/>
                </v:oval>
                <v:oval id="Oval 31" o:spid="_x0000_s1034" style="position:absolute;left:7320;top:34771;width:12073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xwwAAANsAAAAPAAAAZHJzL2Rvd25yZXYueG1sRI/RasJA&#10;FETfC/7DcoW+1U0UWh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wsMIMcMAAADbAAAADwAA&#10;AAAAAAAAAAAAAAAHAgAAZHJzL2Rvd25yZXYueG1sUEsFBgAAAAADAAMAtwAAAPcCAAAAAA==&#10;" filled="f" strokecolor="#c0f400 [3204]" strokeweight="1pt">
                  <v:stroke joinstyle="miter"/>
                </v:oval>
                <v:oval id="Oval 32" o:spid="_x0000_s1035" style="position:absolute;left:9493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" fillcolor="#44546a [3215]" stroked="f" strokeweight="1pt">
                  <v:stroke joinstyle="miter"/>
                </v:oval>
                <v:oval id="Oval 33" o:spid="_x0000_s1036" style="position:absolute;left:12649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" filled="f" strokecolor="#c0f400 [3204]" strokeweight="1pt">
                  <v:stroke joinstyle="miter"/>
                </v:oval>
                <v:oval id="Oval 34" o:spid="_x0000_s1037" style="position:absolute;left:20269;width:10357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upwwAAANsAAAAPAAAAZHJzL2Rvd25yZXYueG1sRI/BasMw&#10;EETvgf6D2EJusZy0JK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0rSrqcMAAADbAAAADwAA&#10;AAAAAAAAAAAAAAAHAgAAZHJzL2Rvd25yZXYueG1sUEsFBgAAAAADAAMAtwAAAPcCAAAAAA==&#10;" filled="f" strokecolor="#c0f400 [3204]" strokeweight="1pt">
                  <v:stroke joinstyle="miter"/>
                </v:oval>
                <v:oval id="Oval 14" o:spid="_x0000_s1038" style="position:absolute;left:-16161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" fillcolor="#05d74d [3205]" stroked="f" strokeweight="1pt">
                  <v:stroke joinstyle="miter"/>
                </v:oval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1604" w:rsidRDefault="00261604">
    <w:pPr>
      <w:pStyle w:val="Cabealho"/>
    </w:pPr>
    <w:r>
      <w:rPr>
        <w:noProof/>
        <w:lang w:bidi="pt-B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ABB6789" wp14:editId="2559E32B">
              <wp:simplePos x="0" y="0"/>
              <wp:positionH relativeFrom="page">
                <wp:posOffset>222885</wp:posOffset>
              </wp:positionH>
              <wp:positionV relativeFrom="page">
                <wp:posOffset>471967</wp:posOffset>
              </wp:positionV>
              <wp:extent cx="7315200" cy="9548037"/>
              <wp:effectExtent l="0" t="0" r="3175" b="0"/>
              <wp:wrapNone/>
              <wp:docPr id="6" name="Grupo 6" descr="Retângulo de plano de fundo da segunda página, círculos de destaque, ambos aberto e sólidos e uma imagem.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9548037"/>
                        <a:chOff x="0" y="0"/>
                        <a:chExt cx="7315200" cy="9601200"/>
                      </a:xfrm>
                    </wpg:grpSpPr>
                    <wps:wsp>
                      <wps:cNvPr id="18" name="Retângulo 18"/>
                      <wps:cNvSpPr/>
                      <wps:spPr>
                        <a:xfrm>
                          <a:off x="3657600" y="0"/>
                          <a:ext cx="36576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8" name="Grupo 8"/>
                      <wpg:cNvGrpSpPr/>
                      <wpg:grpSpPr>
                        <a:xfrm>
                          <a:off x="0" y="114300"/>
                          <a:ext cx="3886200" cy="3886200"/>
                          <a:chOff x="0" y="0"/>
                          <a:chExt cx="3886200" cy="3886200"/>
                        </a:xfrm>
                      </wpg:grpSpPr>
                      <wps:wsp>
                        <wps:cNvPr id="7" name="Oval 7" descr="paisagem de uma cidade" title="paisagem de uma cidade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 descr="funcionários da empresa de software" title="funcionários da empresa de software"/>
                        <wps:cNvSpPr/>
                        <wps:spPr>
                          <a:xfrm>
                            <a:off x="128337" y="92479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9" name="Grupo 9"/>
                      <wpg:cNvGrpSpPr/>
                      <wpg:grpSpPr>
                        <a:xfrm>
                          <a:off x="4057650" y="6019800"/>
                          <a:ext cx="2875280" cy="2875280"/>
                          <a:chOff x="0" y="0"/>
                          <a:chExt cx="3886200" cy="3886200"/>
                        </a:xfrm>
                      </wpg:grpSpPr>
                      <wps:wsp>
                        <wps:cNvPr id="10" name="Oval 10" descr="paisagem de uma cidade" title="paisagem de uma cidade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 descr="funcionários da empresa de software" title="funcionários da empresa de software"/>
                        <wps:cNvSpPr/>
                        <wps:spPr>
                          <a:xfrm>
                            <a:off x="128337" y="128337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2" name="Oval 12"/>
                      <wps:cNvSpPr/>
                      <wps:spPr>
                        <a:xfrm>
                          <a:off x="3543300" y="4686300"/>
                          <a:ext cx="148389" cy="148389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Oval 13"/>
                      <wps:cNvSpPr/>
                      <wps:spPr>
                        <a:xfrm>
                          <a:off x="3371850" y="5476875"/>
                          <a:ext cx="546735" cy="5467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4159BB" id="Grupo 6" o:spid="_x0000_s1026" alt="Retângulo de plano de fundo da segunda página, círculos de destaque, ambos aberto e sólidos e uma imagem." style="position:absolute;margin-left:17.55pt;margin-top:37.15pt;width:8in;height:751.8pt;z-index:251661312;mso-width-percent:942;mso-position-horizontal-relative:page;mso-position-vertical-relative:page;mso-width-percent:942" coordsize="73152,960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">
              <v:rect id="Retângulo 18" o:spid="_x0000_s1027" style="position:absolute;left:36576;width:36576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VS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AIrv8gAevkLAAD//wMAUEsBAi0AFAAGAAgAAAAhANvh9svuAAAAhQEAABMAAAAAAAAA&#10;AAAAAAAAAAAAAFtDb250ZW50X1R5cGVzXS54bWxQSwECLQAUAAYACAAAACEAWvQsW78AAAAVAQAA&#10;CwAAAAAAAAAAAAAAAAAfAQAAX3JlbHMvLnJlbHNQSwECLQAUAAYACAAAACEAnZmVUsYAAADbAAAA&#10;DwAAAAAAAAAAAAAAAAAHAgAAZHJzL2Rvd25yZXYueG1sUEsFBgAAAAADAAMAtwAAAPoCAAAAAA==&#10;" fillcolor="#44546a [3215]" stroked="f" strokeweight="1pt"/>
              <v:group id="Grupo 8" o:spid="_x0000_s1028" style="position:absolute;top:1143;width:38862;height:38862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oval id="Oval 7" o:spid="_x0000_s1029" alt="paisagem de uma cidade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" filled="f" strokecolor="#c0f400 [3204]" strokeweight="1pt">
                  <v:stroke joinstyle="miter"/>
                  <v:path arrowok="t"/>
                  <o:lock v:ext="edit" aspectratio="t"/>
                </v:oval>
                <v:oval id="Oval 2" o:spid="_x0000_s1030" alt="funcionários da empresa de software" style="position:absolute;left:1283;top:924;width:36150;height:36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" stroked="f" strokeweight="1pt">
                  <v:fill r:id="rId3" o:title="funcionários da empresa de software" recolor="t" rotate="t" type="frame"/>
                  <v:stroke joinstyle="miter"/>
                </v:oval>
              </v:group>
              <v:group id="Grupo 9" o:spid="_x0000_s1031" style="position:absolute;left:40576;top:60198;width:28753;height:28752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oval id="Oval 10" o:spid="_x0000_s1032" alt="paisagem de uma cidade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" filled="f" strokecolor="#c0f400 [3204]" strokeweight="1pt">
                  <v:stroke joinstyle="miter"/>
                  <v:path arrowok="t"/>
                  <o:lock v:ext="edit" aspectratio="t"/>
                </v:oval>
                <v:oval id="Oval 11" o:spid="_x0000_s1033" alt="funcionários da empresa de software" style="position:absolute;left:1283;top:1283;width:36150;height:36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" stroked="f" strokeweight="1pt">
                  <v:fill r:id="rId4" o:title="funcionários da empresa de software" recolor="t" rotate="t" type="frame"/>
                  <v:stroke joinstyle="miter"/>
                </v:oval>
              </v:group>
              <v:oval id="Oval 12" o:spid="_x0000_s1034" style="position:absolute;left:35433;top:46863;width:1483;height:1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" fillcolor="#05d74d [3205]" stroked="f" strokeweight="1pt">
                <v:stroke joinstyle="miter"/>
              </v:oval>
              <v:oval id="Oval 13" o:spid="_x0000_s1035" style="position:absolute;left:33718;top:54768;width:5467;height:54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" filled="f" strokecolor="#c0f400 [3204]" strokeweight="1pt">
                <v:stroke joinstyle="miter"/>
              </v:oval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1604" w:rsidRDefault="00261604">
    <w:pPr>
      <w:pStyle w:val="Cabealho"/>
    </w:pPr>
    <w:r>
      <w:rPr>
        <w:noProof/>
        <w:lang w:bidi="pt-BR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A9D2FC" wp14:editId="59AED71C">
              <wp:simplePos x="0" y="0"/>
              <wp:positionH relativeFrom="page">
                <wp:posOffset>222885</wp:posOffset>
              </wp:positionH>
              <wp:positionV relativeFrom="page">
                <wp:posOffset>427828</wp:posOffset>
              </wp:positionV>
              <wp:extent cx="7315200" cy="9579935"/>
              <wp:effectExtent l="0" t="0" r="3175" b="2540"/>
              <wp:wrapNone/>
              <wp:docPr id="19" name="Grupo 19" descr="Formas e imagens de plano de fundo na terceira página, incluindo um retângulo, círculos abertos, círculos sólidos, e uma imagem.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9579935"/>
                        <a:chOff x="0" y="0"/>
                        <a:chExt cx="7315200" cy="9601200"/>
                      </a:xfrm>
                    </wpg:grpSpPr>
                    <wps:wsp>
                      <wps:cNvPr id="526" name="Retângulo 526"/>
                      <wps:cNvSpPr/>
                      <wps:spPr>
                        <a:xfrm>
                          <a:off x="3657600" y="0"/>
                          <a:ext cx="36576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0" name="Grupo 40"/>
                      <wpg:cNvGrpSpPr/>
                      <wpg:grpSpPr>
                        <a:xfrm>
                          <a:off x="0" y="0"/>
                          <a:ext cx="3886200" cy="3886200"/>
                          <a:chOff x="0" y="0"/>
                          <a:chExt cx="3886200" cy="3886200"/>
                        </a:xfrm>
                      </wpg:grpSpPr>
                      <wps:wsp>
                        <wps:cNvPr id="43" name="Oval 43" descr="paisagem de uma cidade" title="paisagem de uma cidade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 descr="escritório " title="escritório "/>
                        <wps:cNvSpPr/>
                        <wps:spPr>
                          <a:xfrm>
                            <a:off x="128337" y="128337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52" name="Oval 52"/>
                      <wps:cNvSpPr/>
                      <wps:spPr>
                        <a:xfrm>
                          <a:off x="3895725" y="2819400"/>
                          <a:ext cx="3164242" cy="31642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8" name="Grupo 58"/>
                      <wpg:cNvGrpSpPr/>
                      <wpg:grpSpPr>
                        <a:xfrm>
                          <a:off x="4972050" y="7029450"/>
                          <a:ext cx="2166620" cy="2166620"/>
                          <a:chOff x="0" y="0"/>
                          <a:chExt cx="3886200" cy="3886200"/>
                        </a:xfrm>
                      </wpg:grpSpPr>
                      <wps:wsp>
                        <wps:cNvPr id="59" name="Oval 59" descr="paisagem de uma cidade" title="paisagem de uma cidade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 descr="codificação de laptop" title="codificação de laptop"/>
                        <wps:cNvSpPr/>
                        <wps:spPr>
                          <a:xfrm>
                            <a:off x="128337" y="128337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2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3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6433" t="-9821" r="-2981" b="-11957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2" name="Oval 62"/>
                      <wps:cNvSpPr/>
                      <wps:spPr>
                        <a:xfrm>
                          <a:off x="4200525" y="266700"/>
                          <a:ext cx="802105" cy="80210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Oval 63"/>
                      <wps:cNvSpPr/>
                      <wps:spPr>
                        <a:xfrm>
                          <a:off x="5734050" y="571500"/>
                          <a:ext cx="979872" cy="9798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Oval 64"/>
                      <wps:cNvSpPr/>
                      <wps:spPr>
                        <a:xfrm>
                          <a:off x="5972175" y="1466850"/>
                          <a:ext cx="353060" cy="35306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Oval 66"/>
                      <wps:cNvSpPr/>
                      <wps:spPr>
                        <a:xfrm>
                          <a:off x="6896100" y="2076450"/>
                          <a:ext cx="240531" cy="24053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Oval 67"/>
                      <wps:cNvSpPr/>
                      <wps:spPr>
                        <a:xfrm>
                          <a:off x="6696075" y="714375"/>
                          <a:ext cx="78105" cy="7810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Oval 68"/>
                      <wps:cNvSpPr/>
                      <wps:spPr>
                        <a:xfrm>
                          <a:off x="6848475" y="314325"/>
                          <a:ext cx="336884" cy="3368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BD4CD" id="Grupo 19" o:spid="_x0000_s1026" alt="Formas e imagens de plano de fundo na terceira página, incluindo um retângulo, círculos abertos, círculos sólidos, e uma imagem." style="position:absolute;margin-left:17.55pt;margin-top:33.7pt;width:8in;height:754.35pt;z-index:251663360;mso-width-percent:942;mso-position-horizontal-relative:page;mso-position-vertical-relative:page;mso-width-percent:942" coordsize="73152,960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">
              <v:rect id="Retângulo 526" o:spid="_x0000_s1027" style="position:absolute;left:36576;width:36576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" fillcolor="#44546a [3215]" stroked="f" strokeweight="1pt"/>
              <v:group id="Grupo 40" o:spid="_x0000_s1028" style="position:absolute;width:38862;height:38862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oval id="Oval 43" o:spid="_x0000_s1029" alt="paisagem de uma cidade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" filled="f" strokecolor="#c0f400 [3204]" strokeweight="1pt">
                  <v:stroke joinstyle="miter"/>
                  <v:path arrowok="t"/>
                  <o:lock v:ext="edit" aspectratio="t"/>
                </v:oval>
                <v:oval id="Oval 44" o:spid="_x0000_s1030" alt="escritório " style="position:absolute;left:1283;top:1283;width:36150;height:36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" stroked="f" strokeweight="1pt">
                  <v:fill r:id="rId4" o:title="escritório " recolor="t" rotate="t" type="frame"/>
                  <v:stroke joinstyle="miter"/>
                </v:oval>
              </v:group>
              <v:oval id="Oval 52" o:spid="_x0000_s1031" style="position:absolute;left:38957;top:28194;width:31642;height:31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" filled="f" strokecolor="#c0f400 [3204]" strokeweight="1pt">
                <v:stroke joinstyle="miter"/>
              </v:oval>
              <v:group id="Grupo 58" o:spid="_x0000_s1032" style="position:absolute;left:49720;top:70294;width:21666;height:21666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oval id="Oval 59" o:spid="_x0000_s1033" alt="paisagem de uma cidade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" filled="f" strokecolor="#c0f400 [3204]" strokeweight="1pt">
                  <v:stroke joinstyle="miter"/>
                  <v:path arrowok="t"/>
                  <o:lock v:ext="edit" aspectratio="t"/>
                </v:oval>
                <v:oval id="Oval 60" o:spid="_x0000_s1034" alt="codificação de laptop" style="position:absolute;left:1283;top:1283;width:36150;height:36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" stroked="f" strokeweight="1pt">
                  <v:fill r:id="rId5" o:title="codificação de laptop" recolor="t" rotate="t" type="frame"/>
                  <v:stroke joinstyle="miter"/>
                </v:oval>
              </v:group>
              <v:oval id="Oval 62" o:spid="_x0000_s1035" style="position:absolute;left:42005;top:2667;width:8021;height:8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" fillcolor="#05d74d [3205]" stroked="f" strokeweight="1pt">
                <v:stroke joinstyle="miter"/>
              </v:oval>
              <v:oval id="Oval 63" o:spid="_x0000_s1036" style="position:absolute;left:57340;top:5715;width:9799;height:9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" filled="f" strokecolor="#c0f400 [3204]" strokeweight="1pt">
                <v:stroke joinstyle="miter"/>
              </v:oval>
              <v:oval id="Oval 64" o:spid="_x0000_s1037" style="position:absolute;left:59721;top:14668;width:3531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" fillcolor="#2f3342 [3206]" stroked="f" strokeweight="1pt">
                <v:stroke joinstyle="miter"/>
              </v:oval>
              <v:oval id="Oval 66" o:spid="_x0000_s1038" style="position:absolute;left:68961;top:20764;width:2405;height:2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" fillcolor="#2f3342 [3206]" stroked="f" strokeweight="1pt">
                <v:stroke joinstyle="miter"/>
              </v:oval>
              <v:oval id="Oval 67" o:spid="_x0000_s1039" style="position:absolute;left:66960;top:7143;width:781;height: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" fillcolor="#05d74d [3205]" stroked="f" strokeweight="1pt">
                <v:stroke joinstyle="miter"/>
              </v:oval>
              <v:oval id="Oval 68" o:spid="_x0000_s1040" style="position:absolute;left:68484;top:3143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6x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" filled="f" strokecolor="#c0f400 [3204]" strokeweight="1pt">
                <v:stroke joinstyle="miter"/>
              </v:oval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1604" w:rsidRDefault="00261604">
    <w:pPr>
      <w:pStyle w:val="Cabealho"/>
    </w:pPr>
    <w:r>
      <w:rPr>
        <w:noProof/>
        <w:lang w:bidi="pt-BR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847260" wp14:editId="5A412AE0">
              <wp:simplePos x="0" y="0"/>
              <wp:positionH relativeFrom="margin">
                <wp:posOffset>5080</wp:posOffset>
              </wp:positionH>
              <wp:positionV relativeFrom="page">
                <wp:posOffset>416722</wp:posOffset>
              </wp:positionV>
              <wp:extent cx="3200400" cy="9601200"/>
              <wp:effectExtent l="0" t="0" r="9525" b="0"/>
              <wp:wrapNone/>
              <wp:docPr id="25" name="Grupo 25" descr="Retângulo de plano de fundo na quarta página com duas imagens circulares, círculos de destaque abertos e círculos sólidos.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9601200"/>
                        <a:chOff x="0" y="0"/>
                        <a:chExt cx="3200400" cy="9601200"/>
                      </a:xfrm>
                    </wpg:grpSpPr>
                    <wps:wsp>
                      <wps:cNvPr id="540" name="Retângulo 54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29" name="Grupo 529"/>
                      <wpg:cNvGrpSpPr/>
                      <wpg:grpSpPr>
                        <a:xfrm>
                          <a:off x="38100" y="485775"/>
                          <a:ext cx="3062605" cy="3063240"/>
                          <a:chOff x="0" y="0"/>
                          <a:chExt cx="3886200" cy="3886200"/>
                        </a:xfrm>
                      </wpg:grpSpPr>
                      <wps:wsp>
                        <wps:cNvPr id="530" name="Oval 530" descr="paisagem de uma cidade" title="paisagem de uma cidade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Oval 531" descr="escritório de empresa" title="escritório de empresa"/>
                        <wps:cNvSpPr/>
                        <wps:spPr>
                          <a:xfrm>
                            <a:off x="128337" y="128336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532" name="Oval 532"/>
                      <wps:cNvSpPr/>
                      <wps:spPr>
                        <a:xfrm>
                          <a:off x="1952625" y="4219575"/>
                          <a:ext cx="612140" cy="612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3" name="Oval 533"/>
                      <wps:cNvSpPr/>
                      <wps:spPr>
                        <a:xfrm>
                          <a:off x="2295525" y="4524375"/>
                          <a:ext cx="394970" cy="39497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34" name="Grupo 534"/>
                      <wpg:cNvGrpSpPr/>
                      <wpg:grpSpPr>
                        <a:xfrm>
                          <a:off x="209550" y="5305425"/>
                          <a:ext cx="2289810" cy="2289810"/>
                          <a:chOff x="0" y="0"/>
                          <a:chExt cx="4354030" cy="4353808"/>
                        </a:xfrm>
                      </wpg:grpSpPr>
                      <wps:wsp>
                        <wps:cNvPr id="535" name="Oval 535" descr="paisagem de uma cidade" title="paisagem de uma cidade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4354030" cy="435380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Oval 536" descr="desenvolvedor de software " title="desenvolvedor de software "/>
                        <wps:cNvSpPr/>
                        <wps:spPr>
                          <a:xfrm>
                            <a:off x="144379" y="144379"/>
                            <a:ext cx="4050244" cy="4050037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537" name="Oval 537"/>
                      <wps:cNvSpPr/>
                      <wps:spPr>
                        <a:xfrm>
                          <a:off x="2876550" y="6362700"/>
                          <a:ext cx="147955" cy="14795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8" name="Oval 538"/>
                      <wps:cNvSpPr/>
                      <wps:spPr>
                        <a:xfrm>
                          <a:off x="1066800" y="7781925"/>
                          <a:ext cx="1764030" cy="17640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9" name="Oval 539"/>
                      <wps:cNvSpPr/>
                      <wps:spPr>
                        <a:xfrm>
                          <a:off x="847725" y="8305800"/>
                          <a:ext cx="833755" cy="83375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616481" id="Grupo 25" o:spid="_x0000_s1026" alt="Retângulo de plano de fundo na quarta página com duas imagens circulares, círculos de destaque abertos e círculos sólidos." style="position:absolute;margin-left:.4pt;margin-top:32.8pt;width:252pt;height:756pt;z-index:251665408;mso-width-percent:412;mso-position-horizontal-relative:margin;mso-position-vertical-relative:page;mso-width-percent:412" coordsize="3200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">
              <v:rect id="Retângulo 54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" fillcolor="#44546a [3215]" stroked="f" strokeweight="1pt"/>
              <v:group id="Grupo 529" o:spid="_x0000_s1028" style="position:absolute;left:381;top:4857;width:30626;height:30633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<v:oval id="Oval 530" o:spid="_x0000_s1029" alt="paisagem de uma cidade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" filled="f" strokecolor="#c0f400 [3204]" strokeweight="1pt">
                  <v:stroke joinstyle="miter"/>
                  <v:path arrowok="t"/>
                  <o:lock v:ext="edit" aspectratio="t"/>
                </v:oval>
                <v:oval id="Oval 531" o:spid="_x0000_s1030" alt="escritório de empresa" style="position:absolute;left:1283;top:1283;width:36150;height:36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" stroked="f" strokeweight="1pt">
                  <v:fill r:id="rId3" o:title="escritório de empresa" recolor="t" rotate="t" type="frame"/>
                  <v:stroke joinstyle="miter"/>
                </v:oval>
              </v:group>
              <v:oval id="Oval 532" o:spid="_x0000_s1031" style="position:absolute;left:19526;top:42195;width:6121;height:6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" filled="f" strokecolor="#c0f400 [3204]" strokeweight="1pt">
                <v:stroke joinstyle="miter"/>
              </v:oval>
              <v:oval id="Oval 533" o:spid="_x0000_s1032" style="position:absolute;left:22955;top:45243;width:3949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" fillcolor="#2f3342 [3206]" stroked="f" strokeweight="1pt">
                <v:stroke joinstyle="miter"/>
              </v:oval>
              <v:group id="Grupo 534" o:spid="_x0000_s1033" style="position:absolute;left:2095;top:53054;width:22898;height:22898" coordsize="43540,4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<v:oval id="Oval 535" o:spid="_x0000_s1034" alt="paisagem de uma cidade" style="position:absolute;width:43540;height:43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" filled="f" strokecolor="#c0f400 [3204]" strokeweight="1pt">
                  <v:stroke joinstyle="miter"/>
                  <v:path arrowok="t"/>
                  <o:lock v:ext="edit" aspectratio="t"/>
                </v:oval>
                <v:oval id="Oval 536" o:spid="_x0000_s1035" alt="desenvolvedor de software " style="position:absolute;left:1443;top:1443;width:40503;height:40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" stroked="f" strokeweight="1pt">
                  <v:fill r:id="rId4" o:title="desenvolvedor de software " recolor="t" rotate="t" type="frame"/>
                  <v:stroke joinstyle="miter"/>
                </v:oval>
              </v:group>
              <v:oval id="Oval 537" o:spid="_x0000_s1036" style="position:absolute;left:28765;top:63627;width:1480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" fillcolor="#05d74d [3205]" stroked="f" strokeweight="1pt">
                <v:stroke joinstyle="miter"/>
              </v:oval>
              <v:oval id="Oval 538" o:spid="_x0000_s1037" style="position:absolute;left:10668;top:77819;width:17640;height:17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" filled="f" strokecolor="#c0f400 [3204]" strokeweight="1pt">
                <v:stroke joinstyle="miter"/>
              </v:oval>
              <v:oval id="Oval 539" o:spid="_x0000_s1038" style="position:absolute;left:8477;top:83058;width:8337;height:8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" fillcolor="#2f3342 [3206]" stroked="f" strokeweight="1pt">
                <v:stroke joinstyle="miter"/>
              </v:oval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EF0DEE"/>
    <w:multiLevelType w:val="hybridMultilevel"/>
    <w:tmpl w:val="CCB82C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E2"/>
    <w:rsid w:val="00012B25"/>
    <w:rsid w:val="00033603"/>
    <w:rsid w:val="00086B5A"/>
    <w:rsid w:val="000A282E"/>
    <w:rsid w:val="001246C6"/>
    <w:rsid w:val="00150DC1"/>
    <w:rsid w:val="001C0789"/>
    <w:rsid w:val="001F013B"/>
    <w:rsid w:val="001F5D35"/>
    <w:rsid w:val="00261604"/>
    <w:rsid w:val="00261B86"/>
    <w:rsid w:val="0028223D"/>
    <w:rsid w:val="00284217"/>
    <w:rsid w:val="00294ED3"/>
    <w:rsid w:val="002C3D28"/>
    <w:rsid w:val="002F1CF4"/>
    <w:rsid w:val="002F59E2"/>
    <w:rsid w:val="0030736C"/>
    <w:rsid w:val="003B2E16"/>
    <w:rsid w:val="003C743D"/>
    <w:rsid w:val="0040148B"/>
    <w:rsid w:val="00430729"/>
    <w:rsid w:val="004320DC"/>
    <w:rsid w:val="00441300"/>
    <w:rsid w:val="00453B83"/>
    <w:rsid w:val="004870B9"/>
    <w:rsid w:val="004A3438"/>
    <w:rsid w:val="004C30E4"/>
    <w:rsid w:val="004C52FF"/>
    <w:rsid w:val="004E1F7D"/>
    <w:rsid w:val="004F7786"/>
    <w:rsid w:val="005155E9"/>
    <w:rsid w:val="00533E2A"/>
    <w:rsid w:val="005F7CA6"/>
    <w:rsid w:val="0062123A"/>
    <w:rsid w:val="00646E75"/>
    <w:rsid w:val="006E19FD"/>
    <w:rsid w:val="006E3953"/>
    <w:rsid w:val="00734D09"/>
    <w:rsid w:val="007C0115"/>
    <w:rsid w:val="007F0B6F"/>
    <w:rsid w:val="00805645"/>
    <w:rsid w:val="00890BF9"/>
    <w:rsid w:val="008A33DA"/>
    <w:rsid w:val="008B3EE1"/>
    <w:rsid w:val="008F5C41"/>
    <w:rsid w:val="00903735"/>
    <w:rsid w:val="00917AFC"/>
    <w:rsid w:val="00955F73"/>
    <w:rsid w:val="009E6D7A"/>
    <w:rsid w:val="009F33F0"/>
    <w:rsid w:val="00A31CF6"/>
    <w:rsid w:val="00A75179"/>
    <w:rsid w:val="00B10688"/>
    <w:rsid w:val="00B56903"/>
    <w:rsid w:val="00B82BB3"/>
    <w:rsid w:val="00BB636A"/>
    <w:rsid w:val="00BD4FC3"/>
    <w:rsid w:val="00BE5061"/>
    <w:rsid w:val="00BE5F77"/>
    <w:rsid w:val="00C033FC"/>
    <w:rsid w:val="00C4338A"/>
    <w:rsid w:val="00C523BA"/>
    <w:rsid w:val="00CA7EE3"/>
    <w:rsid w:val="00CD7929"/>
    <w:rsid w:val="00D13692"/>
    <w:rsid w:val="00D300FF"/>
    <w:rsid w:val="00D55573"/>
    <w:rsid w:val="00D646DF"/>
    <w:rsid w:val="00D649B1"/>
    <w:rsid w:val="00D74C84"/>
    <w:rsid w:val="00DA18E2"/>
    <w:rsid w:val="00DC4FBA"/>
    <w:rsid w:val="00DD12AF"/>
    <w:rsid w:val="00DE241B"/>
    <w:rsid w:val="00E0190D"/>
    <w:rsid w:val="00E314D0"/>
    <w:rsid w:val="00E55D74"/>
    <w:rsid w:val="00E664D9"/>
    <w:rsid w:val="00E90CAE"/>
    <w:rsid w:val="00EC214D"/>
    <w:rsid w:val="00EC5A28"/>
    <w:rsid w:val="00EE2218"/>
    <w:rsid w:val="00EE79E9"/>
    <w:rsid w:val="00F66E84"/>
    <w:rsid w:val="00FB22D0"/>
    <w:rsid w:val="00FC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qFormat/>
    <w:rsid w:val="002C3D28"/>
    <w:rPr>
      <w:szCs w:val="20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E79E9"/>
    <w:pPr>
      <w:pBdr>
        <w:top w:val="single" w:sz="24" w:space="0" w:color="C0F400" w:themeColor="accent1"/>
        <w:left w:val="single" w:sz="24" w:space="0" w:color="C0F400" w:themeColor="accent1"/>
        <w:bottom w:val="single" w:sz="24" w:space="0" w:color="C0F400" w:themeColor="accent1"/>
        <w:right w:val="single" w:sz="24" w:space="0" w:color="C0F400" w:themeColor="accent1"/>
      </w:pBdr>
      <w:shd w:val="clear" w:color="auto" w:fill="C0F400" w:themeFill="accent1"/>
      <w:spacing w:after="0"/>
      <w:jc w:val="center"/>
      <w:outlineLvl w:val="0"/>
    </w:pPr>
    <w:rPr>
      <w:b/>
      <w:bCs/>
      <w:caps/>
      <w:color w:val="000000" w:themeColor="text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qFormat/>
    <w:rsid w:val="00DA18E2"/>
    <w:pPr>
      <w:pBdr>
        <w:top w:val="single" w:sz="24" w:space="0" w:color="F3FFC9" w:themeColor="accent1" w:themeTint="33"/>
        <w:left w:val="single" w:sz="24" w:space="0" w:color="F3FFC9" w:themeColor="accent1" w:themeTint="33"/>
        <w:bottom w:val="single" w:sz="24" w:space="0" w:color="F3FFC9" w:themeColor="accent1" w:themeTint="33"/>
        <w:right w:val="single" w:sz="24" w:space="0" w:color="F3FFC9" w:themeColor="accent1" w:themeTint="33"/>
      </w:pBdr>
      <w:shd w:val="clear" w:color="auto" w:fill="F3FFC9" w:themeFill="accent1" w:themeFillTint="33"/>
      <w:spacing w:after="0"/>
      <w:outlineLvl w:val="1"/>
    </w:pPr>
    <w:rPr>
      <w:caps/>
      <w:spacing w:val="15"/>
      <w:szCs w:val="22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DA18E2"/>
    <w:pPr>
      <w:pBdr>
        <w:top w:val="single" w:sz="6" w:space="2" w:color="C0F400" w:themeColor="accent1"/>
        <w:left w:val="single" w:sz="6" w:space="2" w:color="C0F400" w:themeColor="accent1"/>
      </w:pBdr>
      <w:spacing w:before="300" w:after="0"/>
      <w:outlineLvl w:val="2"/>
    </w:pPr>
    <w:rPr>
      <w:caps/>
      <w:color w:val="5F7900" w:themeColor="accent1" w:themeShade="7F"/>
      <w:spacing w:val="15"/>
      <w:szCs w:val="22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DA18E2"/>
    <w:pPr>
      <w:pBdr>
        <w:top w:val="dotted" w:sz="6" w:space="2" w:color="C0F400" w:themeColor="accent1"/>
        <w:left w:val="dotted" w:sz="6" w:space="2" w:color="C0F400" w:themeColor="accent1"/>
      </w:pBdr>
      <w:spacing w:before="300" w:after="0"/>
      <w:outlineLvl w:val="3"/>
    </w:pPr>
    <w:rPr>
      <w:caps/>
      <w:color w:val="8FB600" w:themeColor="accent1" w:themeShade="BF"/>
      <w:spacing w:val="10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DA18E2"/>
    <w:pPr>
      <w:pBdr>
        <w:bottom w:val="single" w:sz="6" w:space="1" w:color="C0F400" w:themeColor="accent1"/>
      </w:pBdr>
      <w:spacing w:before="300" w:after="0"/>
      <w:outlineLvl w:val="4"/>
    </w:pPr>
    <w:rPr>
      <w:caps/>
      <w:color w:val="8FB600" w:themeColor="accent1" w:themeShade="BF"/>
      <w:spacing w:val="10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A18E2"/>
    <w:pPr>
      <w:pBdr>
        <w:bottom w:val="dotted" w:sz="6" w:space="1" w:color="C0F400" w:themeColor="accent1"/>
      </w:pBdr>
      <w:spacing w:before="300" w:after="0"/>
      <w:outlineLvl w:val="5"/>
    </w:pPr>
    <w:rPr>
      <w:caps/>
      <w:color w:val="8FB600" w:themeColor="accent1" w:themeShade="BF"/>
      <w:spacing w:val="10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A18E2"/>
    <w:pPr>
      <w:spacing w:before="300" w:after="0"/>
      <w:outlineLvl w:val="6"/>
    </w:pPr>
    <w:rPr>
      <w:caps/>
      <w:color w:val="8FB600" w:themeColor="accent1" w:themeShade="BF"/>
      <w:spacing w:val="10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A18E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A18E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79E9"/>
    <w:rPr>
      <w:b/>
      <w:bCs/>
      <w:caps/>
      <w:color w:val="000000" w:themeColor="text1"/>
      <w:spacing w:val="15"/>
      <w:sz w:val="32"/>
      <w:szCs w:val="32"/>
      <w:shd w:val="clear" w:color="auto" w:fill="C0F400" w:themeFill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12AF"/>
    <w:rPr>
      <w:caps/>
      <w:color w:val="8FB600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12AF"/>
    <w:rPr>
      <w:caps/>
      <w:color w:val="8FB600" w:themeColor="accent1" w:themeShade="BF"/>
      <w:spacing w:val="1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C3D28"/>
    <w:rPr>
      <w:caps/>
      <w:spacing w:val="15"/>
      <w:shd w:val="clear" w:color="auto" w:fill="F3FFC9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D12AF"/>
    <w:rPr>
      <w:caps/>
      <w:color w:val="5F7900" w:themeColor="accent1" w:themeShade="7F"/>
      <w:spacing w:val="15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12AF"/>
    <w:rPr>
      <w:caps/>
      <w:color w:val="8FB600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12AF"/>
    <w:rPr>
      <w:caps/>
      <w:color w:val="8FB600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12AF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12AF"/>
    <w:rPr>
      <w:i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A18E2"/>
    <w:rPr>
      <w:b/>
      <w:bCs/>
      <w:color w:val="8FB600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2F1CF4"/>
    <w:pPr>
      <w:spacing w:before="0" w:after="0" w:line="240" w:lineRule="auto"/>
    </w:pPr>
    <w:rPr>
      <w:b/>
      <w:caps/>
      <w:color w:val="FFFFFF" w:themeColor="background1"/>
      <w:spacing w:val="10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2F1CF4"/>
    <w:rPr>
      <w:b/>
      <w:caps/>
      <w:color w:val="FFFFFF" w:themeColor="background1"/>
      <w:spacing w:val="10"/>
      <w:kern w:val="28"/>
      <w:sz w:val="36"/>
      <w:szCs w:val="52"/>
    </w:rPr>
  </w:style>
  <w:style w:type="paragraph" w:styleId="Subttulo">
    <w:name w:val="Subtitle"/>
    <w:basedOn w:val="Ttulo"/>
    <w:next w:val="Normal"/>
    <w:link w:val="SubttuloChar"/>
    <w:uiPriority w:val="11"/>
    <w:qFormat/>
    <w:rsid w:val="002C3D28"/>
    <w:rPr>
      <w:b w:val="0"/>
    </w:rPr>
  </w:style>
  <w:style w:type="character" w:customStyle="1" w:styleId="SubttuloChar">
    <w:name w:val="Subtítulo Char"/>
    <w:basedOn w:val="Fontepargpadro"/>
    <w:link w:val="Subttulo"/>
    <w:uiPriority w:val="11"/>
    <w:rsid w:val="002C3D28"/>
    <w:rPr>
      <w:caps/>
      <w:color w:val="FFFFFF" w:themeColor="background1"/>
      <w:spacing w:val="10"/>
      <w:kern w:val="28"/>
      <w:sz w:val="44"/>
      <w:szCs w:val="52"/>
    </w:rPr>
  </w:style>
  <w:style w:type="character" w:styleId="Forte">
    <w:name w:val="Strong"/>
    <w:uiPriority w:val="22"/>
    <w:semiHidden/>
    <w:rsid w:val="00DA18E2"/>
    <w:rPr>
      <w:b/>
      <w:bCs/>
    </w:rPr>
  </w:style>
  <w:style w:type="character" w:styleId="nfase">
    <w:name w:val="Emphasis"/>
    <w:uiPriority w:val="20"/>
    <w:semiHidden/>
    <w:rsid w:val="00DA18E2"/>
    <w:rPr>
      <w:caps/>
      <w:color w:val="5F7900" w:themeColor="accent1" w:themeShade="7F"/>
      <w:spacing w:val="5"/>
    </w:rPr>
  </w:style>
  <w:style w:type="paragraph" w:styleId="SemEspaamento">
    <w:name w:val="No Spacing"/>
    <w:basedOn w:val="Normal"/>
    <w:link w:val="SemEspaamentoChar"/>
    <w:uiPriority w:val="1"/>
    <w:semiHidden/>
    <w:qFormat/>
    <w:rsid w:val="00DD12AF"/>
    <w:pPr>
      <w:spacing w:before="0" w:after="0"/>
    </w:pPr>
  </w:style>
  <w:style w:type="character" w:customStyle="1" w:styleId="SemEspaamentoChar">
    <w:name w:val="Sem Espaçamento Char"/>
    <w:basedOn w:val="Fontepargpadro"/>
    <w:link w:val="SemEspaamento"/>
    <w:uiPriority w:val="1"/>
    <w:semiHidden/>
    <w:rsid w:val="002C3D28"/>
    <w:rPr>
      <w:szCs w:val="20"/>
    </w:rPr>
  </w:style>
  <w:style w:type="paragraph" w:styleId="PargrafodaLista">
    <w:name w:val="List Paragraph"/>
    <w:basedOn w:val="Normal"/>
    <w:uiPriority w:val="34"/>
    <w:semiHidden/>
    <w:rsid w:val="00DA18E2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2F1CF4"/>
    <w:pPr>
      <w:ind w:left="434" w:right="611"/>
      <w:jc w:val="center"/>
    </w:pPr>
    <w:rPr>
      <w:rFonts w:asciiTheme="majorHAnsi" w:hAnsiTheme="majorHAnsi"/>
      <w:b/>
      <w:noProof/>
      <w:color w:val="FFFFFF" w:themeColor="background1"/>
      <w:sz w:val="48"/>
      <w:szCs w:val="36"/>
    </w:rPr>
  </w:style>
  <w:style w:type="character" w:customStyle="1" w:styleId="CitaoChar">
    <w:name w:val="Citação Char"/>
    <w:basedOn w:val="Fontepargpadro"/>
    <w:link w:val="Citao"/>
    <w:uiPriority w:val="29"/>
    <w:rsid w:val="002F1CF4"/>
    <w:rPr>
      <w:rFonts w:asciiTheme="majorHAnsi" w:hAnsiTheme="majorHAnsi"/>
      <w:b/>
      <w:noProof/>
      <w:color w:val="FFFFFF" w:themeColor="background1"/>
      <w:sz w:val="48"/>
      <w:szCs w:val="36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A18E2"/>
    <w:pPr>
      <w:pBdr>
        <w:top w:val="single" w:sz="4" w:space="10" w:color="C0F400" w:themeColor="accent1"/>
        <w:left w:val="single" w:sz="4" w:space="10" w:color="C0F400" w:themeColor="accent1"/>
      </w:pBdr>
      <w:spacing w:after="0"/>
      <w:ind w:left="1296" w:right="1152"/>
      <w:jc w:val="both"/>
    </w:pPr>
    <w:rPr>
      <w:i/>
      <w:iCs/>
      <w:color w:val="C0F400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B82BB3"/>
    <w:rPr>
      <w:i/>
      <w:iCs/>
      <w:color w:val="C0F400" w:themeColor="accent1"/>
      <w:sz w:val="20"/>
      <w:szCs w:val="20"/>
    </w:rPr>
  </w:style>
  <w:style w:type="character" w:styleId="nfaseSutil">
    <w:name w:val="Subtle Emphasis"/>
    <w:uiPriority w:val="19"/>
    <w:semiHidden/>
    <w:rsid w:val="00DA18E2"/>
    <w:rPr>
      <w:i/>
      <w:iCs/>
      <w:color w:val="5F7900" w:themeColor="accent1" w:themeShade="7F"/>
    </w:rPr>
  </w:style>
  <w:style w:type="character" w:styleId="nfaseIntensa">
    <w:name w:val="Intense Emphasis"/>
    <w:uiPriority w:val="21"/>
    <w:semiHidden/>
    <w:rsid w:val="00DA18E2"/>
    <w:rPr>
      <w:b/>
      <w:bCs/>
      <w:caps/>
      <w:color w:val="5F7900" w:themeColor="accent1" w:themeShade="7F"/>
      <w:spacing w:val="10"/>
    </w:rPr>
  </w:style>
  <w:style w:type="character" w:styleId="RefernciaSutil">
    <w:name w:val="Subtle Reference"/>
    <w:uiPriority w:val="31"/>
    <w:semiHidden/>
    <w:rsid w:val="00DA18E2"/>
    <w:rPr>
      <w:b/>
      <w:bCs/>
      <w:color w:val="C0F400" w:themeColor="accent1"/>
    </w:rPr>
  </w:style>
  <w:style w:type="character" w:styleId="RefernciaIntensa">
    <w:name w:val="Intense Reference"/>
    <w:uiPriority w:val="32"/>
    <w:semiHidden/>
    <w:rsid w:val="00DA18E2"/>
    <w:rPr>
      <w:b/>
      <w:bCs/>
      <w:i/>
      <w:iCs/>
      <w:caps/>
      <w:color w:val="C0F400" w:themeColor="accent1"/>
    </w:rPr>
  </w:style>
  <w:style w:type="character" w:styleId="TtulodoLivro">
    <w:name w:val="Book Title"/>
    <w:uiPriority w:val="33"/>
    <w:semiHidden/>
    <w:rsid w:val="00DA18E2"/>
    <w:rPr>
      <w:b/>
      <w:bCs/>
      <w:i/>
      <w:iCs/>
      <w:spacing w:val="9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8E2"/>
    <w:pPr>
      <w:outlineLvl w:val="9"/>
    </w:pPr>
  </w:style>
  <w:style w:type="paragraph" w:styleId="Rodap">
    <w:name w:val="footer"/>
    <w:basedOn w:val="Normal"/>
    <w:link w:val="RodapChar"/>
    <w:uiPriority w:val="99"/>
    <w:semiHidden/>
    <w:rsid w:val="00B82BB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2C3D28"/>
    <w:rPr>
      <w:szCs w:val="20"/>
    </w:rPr>
  </w:style>
  <w:style w:type="character" w:styleId="Nmerodepgina">
    <w:name w:val="page number"/>
    <w:basedOn w:val="Fontepargpadro"/>
    <w:uiPriority w:val="99"/>
    <w:semiHidden/>
    <w:unhideWhenUsed/>
    <w:rsid w:val="0040148B"/>
  </w:style>
  <w:style w:type="paragraph" w:styleId="Cabealho">
    <w:name w:val="header"/>
    <w:basedOn w:val="Normal"/>
    <w:link w:val="CabealhoChar"/>
    <w:uiPriority w:val="99"/>
    <w:semiHidden/>
    <w:rsid w:val="0026160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2C3D28"/>
    <w:rPr>
      <w:szCs w:val="20"/>
    </w:rPr>
  </w:style>
  <w:style w:type="table" w:styleId="Tabelacomgrade">
    <w:name w:val="Table Grid"/>
    <w:basedOn w:val="Tabelanormal"/>
    <w:uiPriority w:val="39"/>
    <w:rsid w:val="00DD12A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1">
    <w:name w:val="toc 1"/>
    <w:basedOn w:val="Normal"/>
    <w:next w:val="Normal"/>
    <w:autoRedefine/>
    <w:uiPriority w:val="39"/>
    <w:rsid w:val="00B82BB3"/>
    <w:pPr>
      <w:spacing w:before="240" w:after="0"/>
    </w:pPr>
    <w:rPr>
      <w:b/>
      <w:color w:val="FFFFFF" w:themeColor="background1"/>
      <w:sz w:val="28"/>
    </w:rPr>
  </w:style>
  <w:style w:type="paragraph" w:styleId="Sumrio2">
    <w:name w:val="toc 2"/>
    <w:basedOn w:val="Normal"/>
    <w:next w:val="Normal"/>
    <w:autoRedefine/>
    <w:uiPriority w:val="39"/>
    <w:rsid w:val="00B82BB3"/>
    <w:pPr>
      <w:spacing w:before="120" w:after="0" w:line="240" w:lineRule="auto"/>
    </w:pPr>
    <w:rPr>
      <w:color w:val="FFFFFF" w:themeColor="background1"/>
    </w:rPr>
  </w:style>
  <w:style w:type="paragraph" w:styleId="Ttulodendicedeautoridades">
    <w:name w:val="toa heading"/>
    <w:basedOn w:val="Ttulo1"/>
    <w:next w:val="Normal"/>
    <w:uiPriority w:val="99"/>
    <w:rsid w:val="00B82BB3"/>
  </w:style>
  <w:style w:type="character" w:styleId="TextodoEspaoReservado">
    <w:name w:val="Placeholder Text"/>
    <w:basedOn w:val="Fontepargpadro"/>
    <w:uiPriority w:val="99"/>
    <w:semiHidden/>
    <w:rsid w:val="00B82BB3"/>
    <w:rPr>
      <w:color w:val="808080"/>
    </w:rPr>
  </w:style>
  <w:style w:type="paragraph" w:customStyle="1" w:styleId="Normalemteladefundoescura">
    <w:name w:val="Normal em tela de fundo escura"/>
    <w:basedOn w:val="Normal"/>
    <w:qFormat/>
    <w:rsid w:val="00B82BB3"/>
    <w:rPr>
      <w:color w:val="FFFFFF" w:themeColor="background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59E2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59E2"/>
    <w:rPr>
      <w:rFonts w:ascii="Segoe UI" w:hAnsi="Segoe UI" w:cs="Segoe UI"/>
      <w:sz w:val="18"/>
      <w:szCs w:val="18"/>
      <w:lang w:val="pt-BR"/>
    </w:rPr>
  </w:style>
  <w:style w:type="character" w:styleId="Hyperlink">
    <w:name w:val="Hyperlink"/>
    <w:basedOn w:val="Fontepargpadro"/>
    <w:uiPriority w:val="99"/>
    <w:unhideWhenUsed/>
    <w:rsid w:val="00F66E84"/>
    <w:rPr>
      <w:color w:val="05D74D" w:themeColor="hyperlink"/>
      <w:u w:val="single"/>
    </w:rPr>
  </w:style>
  <w:style w:type="character" w:styleId="MenoPendente">
    <w:name w:val="Unresolved Mention"/>
    <w:basedOn w:val="Fontepargpadro"/>
    <w:uiPriority w:val="99"/>
    <w:semiHidden/>
    <w:rsid w:val="00F66E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pfdimension.com.br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4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.lsiqueira\AppData\Roaming\Microsoft\Templates\Boletim%20informativo%20de%20softwa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9075AAE4FFD405BAE5C9DFBCC696D8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44E1AFE-E5F7-4675-863F-B8DA3B307EDA}"/>
      </w:docPartPr>
      <w:docPartBody>
        <w:p w:rsidR="00F92302" w:rsidRDefault="00CE658A">
          <w:pPr>
            <w:pStyle w:val="49075AAE4FFD405BAE5C9DFBCC696D8C"/>
          </w:pPr>
          <w:r w:rsidRPr="00953B3A">
            <w:rPr>
              <w:lang w:bidi="pt-BR"/>
            </w:rPr>
            <w:t>pág. 2</w:t>
          </w:r>
        </w:p>
      </w:docPartBody>
    </w:docPart>
    <w:docPart>
      <w:docPartPr>
        <w:name w:val="5E0637A461064A1993AB05C4EE8C090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DAEB64B-D8FE-4B0D-8366-F544EC224587}"/>
      </w:docPartPr>
      <w:docPartBody>
        <w:p w:rsidR="00F92302" w:rsidRDefault="00CE658A">
          <w:pPr>
            <w:pStyle w:val="5E0637A461064A1993AB05C4EE8C0901"/>
          </w:pPr>
          <w:r w:rsidRPr="00953B3A">
            <w:rPr>
              <w:lang w:bidi="pt-BR"/>
            </w:rPr>
            <w:t>pág. 3</w:t>
          </w:r>
        </w:p>
      </w:docPartBody>
    </w:docPart>
    <w:docPart>
      <w:docPartPr>
        <w:name w:val="B8033333088747F0945F51D34174D3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F74008-3BF6-4706-957D-59C0E52FCF04}"/>
      </w:docPartPr>
      <w:docPartBody>
        <w:p w:rsidR="00F92302" w:rsidRDefault="00CE658A">
          <w:pPr>
            <w:pStyle w:val="B8033333088747F0945F51D34174D3E2"/>
          </w:pPr>
          <w:r w:rsidRPr="00953B3A">
            <w:rPr>
              <w:lang w:bidi="pt-BR"/>
            </w:rPr>
            <w:t>pág. 4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58A"/>
    <w:rsid w:val="00016507"/>
    <w:rsid w:val="00CE658A"/>
    <w:rsid w:val="00F9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ADFD879620E49A3828742DEE7E673C6">
    <w:name w:val="AADFD879620E49A3828742DEE7E673C6"/>
  </w:style>
  <w:style w:type="paragraph" w:customStyle="1" w:styleId="49075AAE4FFD405BAE5C9DFBCC696D8C">
    <w:name w:val="49075AAE4FFD405BAE5C9DFBCC696D8C"/>
  </w:style>
  <w:style w:type="paragraph" w:customStyle="1" w:styleId="EFC9C2A10B604776A0A21EBFBB6D2806">
    <w:name w:val="EFC9C2A10B604776A0A21EBFBB6D2806"/>
  </w:style>
  <w:style w:type="paragraph" w:customStyle="1" w:styleId="5E0637A461064A1993AB05C4EE8C0901">
    <w:name w:val="5E0637A461064A1993AB05C4EE8C0901"/>
  </w:style>
  <w:style w:type="paragraph" w:customStyle="1" w:styleId="F16D08A3FC854829ADFF707279714B80">
    <w:name w:val="F16D08A3FC854829ADFF707279714B80"/>
  </w:style>
  <w:style w:type="paragraph" w:customStyle="1" w:styleId="B8033333088747F0945F51D34174D3E2">
    <w:name w:val="B8033333088747F0945F51D34174D3E2"/>
  </w:style>
  <w:style w:type="paragraph" w:customStyle="1" w:styleId="D7DD28CD43274C439EC1139625046F0B">
    <w:name w:val="D7DD28CD43274C439EC1139625046F0B"/>
  </w:style>
  <w:style w:type="paragraph" w:customStyle="1" w:styleId="E032CB51569F4BCB81A10FD4CED9A209">
    <w:name w:val="E032CB51569F4BCB81A10FD4CED9A209"/>
  </w:style>
  <w:style w:type="paragraph" w:customStyle="1" w:styleId="Normalemteladefundoescura">
    <w:name w:val="Normal em tela de fundo escura"/>
    <w:basedOn w:val="Normal"/>
    <w:qFormat/>
    <w:pPr>
      <w:spacing w:before="200" w:after="200" w:line="276" w:lineRule="auto"/>
    </w:pPr>
    <w:rPr>
      <w:color w:val="FFFFFF" w:themeColor="background1"/>
      <w:szCs w:val="20"/>
      <w:lang w:val="pt-PT" w:eastAsia="ja-JP"/>
    </w:rPr>
  </w:style>
  <w:style w:type="paragraph" w:customStyle="1" w:styleId="037475156C7344828AF9CEB74E5E7A08">
    <w:name w:val="037475156C7344828AF9CEB74E5E7A08"/>
  </w:style>
  <w:style w:type="paragraph" w:customStyle="1" w:styleId="F54D5BBD98CE415E9730BF8054E628F5">
    <w:name w:val="F54D5BBD98CE415E9730BF8054E628F5"/>
  </w:style>
  <w:style w:type="paragraph" w:customStyle="1" w:styleId="CD69A799DA464585ABFB602089E334D3">
    <w:name w:val="CD69A799DA464585ABFB602089E334D3"/>
  </w:style>
  <w:style w:type="paragraph" w:customStyle="1" w:styleId="F7C4170B6B5440299601E9CD8D0384B3">
    <w:name w:val="F7C4170B6B5440299601E9CD8D0384B3"/>
  </w:style>
  <w:style w:type="paragraph" w:customStyle="1" w:styleId="B941061DB5F4421290F568A71E771572">
    <w:name w:val="B941061DB5F4421290F568A71E771572"/>
  </w:style>
  <w:style w:type="paragraph" w:customStyle="1" w:styleId="A84F54E580604A1793C28323AC440BD8">
    <w:name w:val="A84F54E580604A1793C28323AC440BD8"/>
  </w:style>
  <w:style w:type="paragraph" w:customStyle="1" w:styleId="33BA9CCDBD30449EBA7BF3F9867D667E">
    <w:name w:val="33BA9CCDBD30449EBA7BF3F9867D667E"/>
  </w:style>
  <w:style w:type="paragraph" w:customStyle="1" w:styleId="9F77D951D0AB4F9C92E4E68E6B80B14C">
    <w:name w:val="9F77D951D0AB4F9C92E4E68E6B80B1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oftwar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2BA37-1713-4117-8D4A-CF25C0A741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28E936-D4D3-42B0-AA65-BC0C660E04D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559699F-0836-4BC7-A123-30DA655488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C7D2284-9AD0-47B8-9CF8-0FF1372EC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Boletim informativo de software.dotx</Template>
  <TotalTime>0</TotalTime>
  <Pages>4</Pages>
  <Words>805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2019-07-25T14:40:00Z</dcterms:created>
  <dcterms:modified xsi:type="dcterms:W3CDTF">2019-11-06T17:01:00Z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